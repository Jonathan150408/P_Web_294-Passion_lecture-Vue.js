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13DB1" w14:textId="1D02EEED" w:rsidR="007F30AE" w:rsidRPr="000E7483" w:rsidRDefault="00413D92" w:rsidP="00DD18B5">
      <w:pPr>
        <w:pStyle w:val="Titre"/>
      </w:pPr>
      <w:r>
        <w:t>Passion Lecture</w:t>
      </w:r>
    </w:p>
    <w:p w14:paraId="40888219" w14:textId="77777777" w:rsidR="000E7483" w:rsidRDefault="001D4577" w:rsidP="0037710A">
      <w:pPr>
        <w:spacing w:before="4000"/>
        <w:jc w:val="center"/>
      </w:pPr>
      <w:r>
        <w:rPr>
          <w:noProof/>
        </w:rPr>
        <w:drawing>
          <wp:inline distT="0" distB="0" distL="0" distR="0" wp14:anchorId="22873046" wp14:editId="6F06D9B7">
            <wp:extent cx="3134995" cy="209020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34995" cy="2090205"/>
                    </a:xfrm>
                    <a:prstGeom prst="rect">
                      <a:avLst/>
                    </a:prstGeom>
                    <a:noFill/>
                    <a:ln w="9525">
                      <a:noFill/>
                      <a:miter lim="800000"/>
                      <a:headEnd/>
                      <a:tailEnd/>
                    </a:ln>
                  </pic:spPr>
                </pic:pic>
              </a:graphicData>
            </a:graphic>
          </wp:inline>
        </w:drawing>
      </w:r>
    </w:p>
    <w:p w14:paraId="5648EC6B" w14:textId="2BEA30F5" w:rsidR="007F30AE" w:rsidRPr="00413D92" w:rsidRDefault="00413D92" w:rsidP="0037710A">
      <w:pPr>
        <w:spacing w:before="3000"/>
        <w:jc w:val="center"/>
        <w:rPr>
          <w:lang w:val="en-US"/>
        </w:rPr>
      </w:pPr>
      <w:r w:rsidRPr="00413D92">
        <w:rPr>
          <w:lang w:val="en-US"/>
        </w:rPr>
        <w:t xml:space="preserve">Jonathan Junod et </w:t>
      </w:r>
      <w:proofErr w:type="spellStart"/>
      <w:r w:rsidRPr="00413D92">
        <w:rPr>
          <w:lang w:val="en-US"/>
        </w:rPr>
        <w:t>Néo</w:t>
      </w:r>
      <w:proofErr w:type="spellEnd"/>
      <w:r w:rsidRPr="00413D92">
        <w:rPr>
          <w:lang w:val="en-US"/>
        </w:rPr>
        <w:t xml:space="preserve"> </w:t>
      </w:r>
      <w:proofErr w:type="spellStart"/>
      <w:r w:rsidRPr="00413D92">
        <w:rPr>
          <w:lang w:val="en-US"/>
        </w:rPr>
        <w:t>Darbellay</w:t>
      </w:r>
      <w:proofErr w:type="spellEnd"/>
      <w:r w:rsidRPr="00413D92">
        <w:rPr>
          <w:lang w:val="en-US"/>
        </w:rPr>
        <w:t>, CID/MID</w:t>
      </w:r>
      <w:r>
        <w:rPr>
          <w:lang w:val="en-US"/>
        </w:rPr>
        <w:t>2A</w:t>
      </w:r>
    </w:p>
    <w:p w14:paraId="666AAC67" w14:textId="33B43F9E" w:rsidR="007F30AE" w:rsidRPr="000E7483" w:rsidRDefault="00413D92" w:rsidP="0037710A">
      <w:pPr>
        <w:jc w:val="center"/>
      </w:pPr>
      <w:r>
        <w:t>12.01.2026-1</w:t>
      </w:r>
      <w:r w:rsidR="00D1214D">
        <w:t>1</w:t>
      </w:r>
      <w:r>
        <w:t>.03.2026</w:t>
      </w:r>
    </w:p>
    <w:p w14:paraId="2564CA21" w14:textId="1A22D0EE" w:rsidR="007F30AE" w:rsidRPr="000E7483" w:rsidRDefault="00413D92" w:rsidP="0037710A">
      <w:pPr>
        <w:jc w:val="center"/>
      </w:pPr>
      <w:r>
        <w:t xml:space="preserve">Grégory </w:t>
      </w:r>
      <w:proofErr w:type="spellStart"/>
      <w:r>
        <w:t>Charmier</w:t>
      </w:r>
      <w:proofErr w:type="spellEnd"/>
    </w:p>
    <w:p w14:paraId="0DB40A97" w14:textId="77777777" w:rsidR="007F30AE" w:rsidRPr="007F30AE" w:rsidRDefault="007F30AE" w:rsidP="00DD18B5">
      <w:pPr>
        <w:pStyle w:val="Titre"/>
      </w:pPr>
      <w:r w:rsidRPr="00AA4393">
        <w:br w:type="page"/>
      </w:r>
      <w:r w:rsidRPr="007F30AE">
        <w:lastRenderedPageBreak/>
        <w:t>Table des matières</w:t>
      </w:r>
    </w:p>
    <w:p w14:paraId="4C5E0D04" w14:textId="4E5032C5" w:rsidR="006F429E" w:rsidRDefault="00A65F0B">
      <w:pPr>
        <w:pStyle w:val="TM10"/>
        <w:tabs>
          <w:tab w:val="left" w:pos="400"/>
          <w:tab w:val="right" w:leader="dot" w:pos="9060"/>
        </w:tabs>
        <w:rPr>
          <w:rFonts w:asciiTheme="minorHAnsi" w:eastAsiaTheme="minorEastAsia" w:hAnsiTheme="minorHAnsi" w:cstheme="minorBidi"/>
          <w:b w:val="0"/>
          <w:bCs w:val="0"/>
          <w:caps w:val="0"/>
          <w:noProof/>
          <w:sz w:val="24"/>
          <w:szCs w:val="24"/>
          <w:lang w:eastAsia="fr-CH"/>
          <w14:ligatures w14:val="standardContextual"/>
        </w:rPr>
      </w:pPr>
      <w:r>
        <w:rPr>
          <w:rFonts w:cs="Arial"/>
          <w:i/>
          <w:iCs/>
        </w:rPr>
        <w:fldChar w:fldCharType="begin"/>
      </w:r>
      <w:r w:rsidR="008E53F9">
        <w:rPr>
          <w:rFonts w:cs="Arial"/>
          <w:i/>
          <w:iCs/>
        </w:rPr>
        <w:instrText xml:space="preserve"> TOC \o "1-3" \h \z \u </w:instrText>
      </w:r>
      <w:r>
        <w:rPr>
          <w:rFonts w:cs="Arial"/>
          <w:i/>
          <w:iCs/>
        </w:rPr>
        <w:fldChar w:fldCharType="separate"/>
      </w:r>
      <w:hyperlink w:anchor="_Toc223515121" w:history="1">
        <w:r w:rsidR="006F429E" w:rsidRPr="00053C93">
          <w:rPr>
            <w:rStyle w:val="Lienhypertexte"/>
            <w:noProof/>
          </w:rPr>
          <w:t>1</w:t>
        </w:r>
        <w:r w:rsidR="006F429E">
          <w:rPr>
            <w:rFonts w:asciiTheme="minorHAnsi" w:eastAsiaTheme="minorEastAsia" w:hAnsiTheme="minorHAnsi" w:cstheme="minorBidi"/>
            <w:b w:val="0"/>
            <w:bCs w:val="0"/>
            <w:caps w:val="0"/>
            <w:noProof/>
            <w:sz w:val="24"/>
            <w:szCs w:val="24"/>
            <w:lang w:eastAsia="fr-CH"/>
            <w14:ligatures w14:val="standardContextual"/>
          </w:rPr>
          <w:tab/>
        </w:r>
        <w:r w:rsidR="006F429E" w:rsidRPr="00053C93">
          <w:rPr>
            <w:rStyle w:val="Lienhypertexte"/>
            <w:noProof/>
          </w:rPr>
          <w:t>Introduction</w:t>
        </w:r>
        <w:r w:rsidR="006F429E">
          <w:rPr>
            <w:noProof/>
            <w:webHidden/>
          </w:rPr>
          <w:tab/>
        </w:r>
        <w:r w:rsidR="006F429E">
          <w:rPr>
            <w:noProof/>
            <w:webHidden/>
          </w:rPr>
          <w:fldChar w:fldCharType="begin"/>
        </w:r>
        <w:r w:rsidR="006F429E">
          <w:rPr>
            <w:noProof/>
            <w:webHidden/>
          </w:rPr>
          <w:instrText xml:space="preserve"> PAGEREF _Toc223515121 \h </w:instrText>
        </w:r>
        <w:r w:rsidR="006F429E">
          <w:rPr>
            <w:noProof/>
            <w:webHidden/>
          </w:rPr>
        </w:r>
        <w:r w:rsidR="006F429E">
          <w:rPr>
            <w:noProof/>
            <w:webHidden/>
          </w:rPr>
          <w:fldChar w:fldCharType="separate"/>
        </w:r>
        <w:r w:rsidR="006F429E">
          <w:rPr>
            <w:noProof/>
            <w:webHidden/>
          </w:rPr>
          <w:t>3</w:t>
        </w:r>
        <w:r w:rsidR="006F429E">
          <w:rPr>
            <w:noProof/>
            <w:webHidden/>
          </w:rPr>
          <w:fldChar w:fldCharType="end"/>
        </w:r>
      </w:hyperlink>
    </w:p>
    <w:p w14:paraId="4F2623C0" w14:textId="2B427D7F" w:rsidR="006F429E" w:rsidRDefault="00000000">
      <w:pPr>
        <w:pStyle w:val="TM10"/>
        <w:tabs>
          <w:tab w:val="left" w:pos="400"/>
          <w:tab w:val="right" w:leader="dot" w:pos="9060"/>
        </w:tabs>
        <w:rPr>
          <w:rFonts w:asciiTheme="minorHAnsi" w:eastAsiaTheme="minorEastAsia" w:hAnsiTheme="minorHAnsi" w:cstheme="minorBidi"/>
          <w:b w:val="0"/>
          <w:bCs w:val="0"/>
          <w:caps w:val="0"/>
          <w:noProof/>
          <w:sz w:val="24"/>
          <w:szCs w:val="24"/>
          <w:lang w:eastAsia="fr-CH"/>
          <w14:ligatures w14:val="standardContextual"/>
        </w:rPr>
      </w:pPr>
      <w:hyperlink w:anchor="_Toc223515122" w:history="1">
        <w:r w:rsidR="006F429E" w:rsidRPr="00053C93">
          <w:rPr>
            <w:rStyle w:val="Lienhypertexte"/>
            <w:noProof/>
          </w:rPr>
          <w:t>2</w:t>
        </w:r>
        <w:r w:rsidR="006F429E">
          <w:rPr>
            <w:rFonts w:asciiTheme="minorHAnsi" w:eastAsiaTheme="minorEastAsia" w:hAnsiTheme="minorHAnsi" w:cstheme="minorBidi"/>
            <w:b w:val="0"/>
            <w:bCs w:val="0"/>
            <w:caps w:val="0"/>
            <w:noProof/>
            <w:sz w:val="24"/>
            <w:szCs w:val="24"/>
            <w:lang w:eastAsia="fr-CH"/>
            <w14:ligatures w14:val="standardContextual"/>
          </w:rPr>
          <w:tab/>
        </w:r>
        <w:r w:rsidR="006F429E" w:rsidRPr="00053C93">
          <w:rPr>
            <w:rStyle w:val="Lienhypertexte"/>
            <w:noProof/>
          </w:rPr>
          <w:t>Analyse</w:t>
        </w:r>
        <w:r w:rsidR="006F429E">
          <w:rPr>
            <w:noProof/>
            <w:webHidden/>
          </w:rPr>
          <w:tab/>
        </w:r>
        <w:r w:rsidR="006F429E">
          <w:rPr>
            <w:noProof/>
            <w:webHidden/>
          </w:rPr>
          <w:fldChar w:fldCharType="begin"/>
        </w:r>
        <w:r w:rsidR="006F429E">
          <w:rPr>
            <w:noProof/>
            <w:webHidden/>
          </w:rPr>
          <w:instrText xml:space="preserve"> PAGEREF _Toc223515122 \h </w:instrText>
        </w:r>
        <w:r w:rsidR="006F429E">
          <w:rPr>
            <w:noProof/>
            <w:webHidden/>
          </w:rPr>
        </w:r>
        <w:r w:rsidR="006F429E">
          <w:rPr>
            <w:noProof/>
            <w:webHidden/>
          </w:rPr>
          <w:fldChar w:fldCharType="separate"/>
        </w:r>
        <w:r w:rsidR="006F429E">
          <w:rPr>
            <w:noProof/>
            <w:webHidden/>
          </w:rPr>
          <w:t>4</w:t>
        </w:r>
        <w:r w:rsidR="006F429E">
          <w:rPr>
            <w:noProof/>
            <w:webHidden/>
          </w:rPr>
          <w:fldChar w:fldCharType="end"/>
        </w:r>
      </w:hyperlink>
    </w:p>
    <w:p w14:paraId="053659AA" w14:textId="596164D2"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23" w:history="1">
        <w:r w:rsidR="006F429E" w:rsidRPr="00053C93">
          <w:rPr>
            <w:rStyle w:val="Lienhypertexte"/>
            <w:noProof/>
          </w:rPr>
          <w:t>2.1</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Présentation des maquettes</w:t>
        </w:r>
        <w:r w:rsidR="006F429E">
          <w:rPr>
            <w:noProof/>
            <w:webHidden/>
          </w:rPr>
          <w:tab/>
        </w:r>
        <w:r w:rsidR="006F429E">
          <w:rPr>
            <w:noProof/>
            <w:webHidden/>
          </w:rPr>
          <w:fldChar w:fldCharType="begin"/>
        </w:r>
        <w:r w:rsidR="006F429E">
          <w:rPr>
            <w:noProof/>
            <w:webHidden/>
          </w:rPr>
          <w:instrText xml:space="preserve"> PAGEREF _Toc223515123 \h </w:instrText>
        </w:r>
        <w:r w:rsidR="006F429E">
          <w:rPr>
            <w:noProof/>
            <w:webHidden/>
          </w:rPr>
        </w:r>
        <w:r w:rsidR="006F429E">
          <w:rPr>
            <w:noProof/>
            <w:webHidden/>
          </w:rPr>
          <w:fldChar w:fldCharType="separate"/>
        </w:r>
        <w:r w:rsidR="006F429E">
          <w:rPr>
            <w:noProof/>
            <w:webHidden/>
          </w:rPr>
          <w:t>4</w:t>
        </w:r>
        <w:r w:rsidR="006F429E">
          <w:rPr>
            <w:noProof/>
            <w:webHidden/>
          </w:rPr>
          <w:fldChar w:fldCharType="end"/>
        </w:r>
      </w:hyperlink>
    </w:p>
    <w:p w14:paraId="111A8B3A" w14:textId="659C6318"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4" w:history="1">
        <w:r w:rsidR="006F429E" w:rsidRPr="00053C93">
          <w:rPr>
            <w:rStyle w:val="Lienhypertexte"/>
            <w:noProof/>
          </w:rPr>
          <w:t>2.1.1</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page d’accueil</w:t>
        </w:r>
        <w:r w:rsidR="006F429E">
          <w:rPr>
            <w:noProof/>
            <w:webHidden/>
          </w:rPr>
          <w:tab/>
        </w:r>
        <w:r w:rsidR="006F429E">
          <w:rPr>
            <w:noProof/>
            <w:webHidden/>
          </w:rPr>
          <w:fldChar w:fldCharType="begin"/>
        </w:r>
        <w:r w:rsidR="006F429E">
          <w:rPr>
            <w:noProof/>
            <w:webHidden/>
          </w:rPr>
          <w:instrText xml:space="preserve"> PAGEREF _Toc223515124 \h </w:instrText>
        </w:r>
        <w:r w:rsidR="006F429E">
          <w:rPr>
            <w:noProof/>
            <w:webHidden/>
          </w:rPr>
        </w:r>
        <w:r w:rsidR="006F429E">
          <w:rPr>
            <w:noProof/>
            <w:webHidden/>
          </w:rPr>
          <w:fldChar w:fldCharType="separate"/>
        </w:r>
        <w:r w:rsidR="006F429E">
          <w:rPr>
            <w:noProof/>
            <w:webHidden/>
          </w:rPr>
          <w:t>4</w:t>
        </w:r>
        <w:r w:rsidR="006F429E">
          <w:rPr>
            <w:noProof/>
            <w:webHidden/>
          </w:rPr>
          <w:fldChar w:fldCharType="end"/>
        </w:r>
      </w:hyperlink>
    </w:p>
    <w:p w14:paraId="425BF9F3" w14:textId="3019DAAE"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5" w:history="1">
        <w:r w:rsidR="006F429E" w:rsidRPr="00053C93">
          <w:rPr>
            <w:rStyle w:val="Lienhypertexte"/>
            <w:noProof/>
          </w:rPr>
          <w:t>2.1.2</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Galerie (page Livres)</w:t>
        </w:r>
        <w:r w:rsidR="006F429E">
          <w:rPr>
            <w:noProof/>
            <w:webHidden/>
          </w:rPr>
          <w:tab/>
        </w:r>
        <w:r w:rsidR="006F429E">
          <w:rPr>
            <w:noProof/>
            <w:webHidden/>
          </w:rPr>
          <w:fldChar w:fldCharType="begin"/>
        </w:r>
        <w:r w:rsidR="006F429E">
          <w:rPr>
            <w:noProof/>
            <w:webHidden/>
          </w:rPr>
          <w:instrText xml:space="preserve"> PAGEREF _Toc223515125 \h </w:instrText>
        </w:r>
        <w:r w:rsidR="006F429E">
          <w:rPr>
            <w:noProof/>
            <w:webHidden/>
          </w:rPr>
        </w:r>
        <w:r w:rsidR="006F429E">
          <w:rPr>
            <w:noProof/>
            <w:webHidden/>
          </w:rPr>
          <w:fldChar w:fldCharType="separate"/>
        </w:r>
        <w:r w:rsidR="006F429E">
          <w:rPr>
            <w:noProof/>
            <w:webHidden/>
          </w:rPr>
          <w:t>4</w:t>
        </w:r>
        <w:r w:rsidR="006F429E">
          <w:rPr>
            <w:noProof/>
            <w:webHidden/>
          </w:rPr>
          <w:fldChar w:fldCharType="end"/>
        </w:r>
      </w:hyperlink>
    </w:p>
    <w:p w14:paraId="5D90BCDC" w14:textId="72CF2588"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6" w:history="1">
        <w:r w:rsidR="006F429E" w:rsidRPr="00053C93">
          <w:rPr>
            <w:rStyle w:val="Lienhypertexte"/>
            <w:noProof/>
          </w:rPr>
          <w:t>2.1.3</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page d’information sur un livrel</w:t>
        </w:r>
        <w:r w:rsidR="006F429E">
          <w:rPr>
            <w:noProof/>
            <w:webHidden/>
          </w:rPr>
          <w:tab/>
        </w:r>
        <w:r w:rsidR="006F429E">
          <w:rPr>
            <w:noProof/>
            <w:webHidden/>
          </w:rPr>
          <w:fldChar w:fldCharType="begin"/>
        </w:r>
        <w:r w:rsidR="006F429E">
          <w:rPr>
            <w:noProof/>
            <w:webHidden/>
          </w:rPr>
          <w:instrText xml:space="preserve"> PAGEREF _Toc223515126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14AA3F1B" w14:textId="4D184F46"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7" w:history="1">
        <w:r w:rsidR="006F429E" w:rsidRPr="00053C93">
          <w:rPr>
            <w:rStyle w:val="Lienhypertexte"/>
            <w:noProof/>
          </w:rPr>
          <w:t>2.1.4</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confirmation de la suppression d’un livrel</w:t>
        </w:r>
        <w:r w:rsidR="006F429E">
          <w:rPr>
            <w:noProof/>
            <w:webHidden/>
          </w:rPr>
          <w:tab/>
        </w:r>
        <w:r w:rsidR="006F429E">
          <w:rPr>
            <w:noProof/>
            <w:webHidden/>
          </w:rPr>
          <w:fldChar w:fldCharType="begin"/>
        </w:r>
        <w:r w:rsidR="006F429E">
          <w:rPr>
            <w:noProof/>
            <w:webHidden/>
          </w:rPr>
          <w:instrText xml:space="preserve"> PAGEREF _Toc223515127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6243B9F6" w14:textId="238153E4"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8" w:history="1">
        <w:r w:rsidR="006F429E" w:rsidRPr="00053C93">
          <w:rPr>
            <w:rStyle w:val="Lienhypertexte"/>
            <w:noProof/>
          </w:rPr>
          <w:t>2.1.5</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mise à jour d’un livre</w:t>
        </w:r>
        <w:r w:rsidR="006F429E">
          <w:rPr>
            <w:noProof/>
            <w:webHidden/>
          </w:rPr>
          <w:tab/>
        </w:r>
        <w:r w:rsidR="006F429E">
          <w:rPr>
            <w:noProof/>
            <w:webHidden/>
          </w:rPr>
          <w:fldChar w:fldCharType="begin"/>
        </w:r>
        <w:r w:rsidR="006F429E">
          <w:rPr>
            <w:noProof/>
            <w:webHidden/>
          </w:rPr>
          <w:instrText xml:space="preserve"> PAGEREF _Toc223515128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5B41F353" w14:textId="4A909D4E"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29" w:history="1">
        <w:r w:rsidR="006F429E" w:rsidRPr="00053C93">
          <w:rPr>
            <w:rStyle w:val="Lienhypertexte"/>
            <w:noProof/>
          </w:rPr>
          <w:t>2.1.6</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L’ajout d’un livre</w:t>
        </w:r>
        <w:r w:rsidR="006F429E">
          <w:rPr>
            <w:noProof/>
            <w:webHidden/>
          </w:rPr>
          <w:tab/>
        </w:r>
        <w:r w:rsidR="006F429E">
          <w:rPr>
            <w:noProof/>
            <w:webHidden/>
          </w:rPr>
          <w:fldChar w:fldCharType="begin"/>
        </w:r>
        <w:r w:rsidR="006F429E">
          <w:rPr>
            <w:noProof/>
            <w:webHidden/>
          </w:rPr>
          <w:instrText xml:space="preserve"> PAGEREF _Toc223515129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0C2092A5" w14:textId="0375A805"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30" w:history="1">
        <w:r w:rsidR="006F429E" w:rsidRPr="00053C93">
          <w:rPr>
            <w:rStyle w:val="Lienhypertexte"/>
            <w:noProof/>
          </w:rPr>
          <w:t>2.1.7</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La page sur mes livres</w:t>
        </w:r>
        <w:r w:rsidR="006F429E">
          <w:rPr>
            <w:noProof/>
            <w:webHidden/>
          </w:rPr>
          <w:tab/>
        </w:r>
        <w:r w:rsidR="006F429E">
          <w:rPr>
            <w:noProof/>
            <w:webHidden/>
          </w:rPr>
          <w:fldChar w:fldCharType="begin"/>
        </w:r>
        <w:r w:rsidR="006F429E">
          <w:rPr>
            <w:noProof/>
            <w:webHidden/>
          </w:rPr>
          <w:instrText xml:space="preserve"> PAGEREF _Toc223515130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58A66F19" w14:textId="1DAE07C6" w:rsidR="006F429E" w:rsidRDefault="00000000">
      <w:pPr>
        <w:pStyle w:val="TM3"/>
        <w:tabs>
          <w:tab w:val="left" w:pos="1200"/>
          <w:tab w:val="right" w:leader="dot" w:pos="9060"/>
        </w:tabs>
        <w:rPr>
          <w:rFonts w:asciiTheme="minorHAnsi" w:eastAsiaTheme="minorEastAsia" w:hAnsiTheme="minorHAnsi" w:cstheme="minorBidi"/>
          <w:i w:val="0"/>
          <w:iCs w:val="0"/>
          <w:noProof/>
          <w:sz w:val="24"/>
          <w:szCs w:val="24"/>
          <w:lang w:eastAsia="fr-CH"/>
          <w14:ligatures w14:val="standardContextual"/>
        </w:rPr>
      </w:pPr>
      <w:hyperlink w:anchor="_Toc223515131" w:history="1">
        <w:r w:rsidR="006F429E" w:rsidRPr="00053C93">
          <w:rPr>
            <w:rStyle w:val="Lienhypertexte"/>
            <w:noProof/>
          </w:rPr>
          <w:t>2.1.8</w:t>
        </w:r>
        <w:r w:rsidR="006F429E">
          <w:rPr>
            <w:rFonts w:asciiTheme="minorHAnsi" w:eastAsiaTheme="minorEastAsia" w:hAnsiTheme="minorHAnsi" w:cstheme="minorBidi"/>
            <w:i w:val="0"/>
            <w:iCs w:val="0"/>
            <w:noProof/>
            <w:sz w:val="24"/>
            <w:szCs w:val="24"/>
            <w:lang w:eastAsia="fr-CH"/>
            <w14:ligatures w14:val="standardContextual"/>
          </w:rPr>
          <w:tab/>
        </w:r>
        <w:r w:rsidR="006F429E" w:rsidRPr="00053C93">
          <w:rPr>
            <w:rStyle w:val="Lienhypertexte"/>
            <w:noProof/>
          </w:rPr>
          <w:t>(Optionnel) La page d’une catégorie spécifique</w:t>
        </w:r>
        <w:r w:rsidR="006F429E">
          <w:rPr>
            <w:noProof/>
            <w:webHidden/>
          </w:rPr>
          <w:tab/>
        </w:r>
        <w:r w:rsidR="006F429E">
          <w:rPr>
            <w:noProof/>
            <w:webHidden/>
          </w:rPr>
          <w:fldChar w:fldCharType="begin"/>
        </w:r>
        <w:r w:rsidR="006F429E">
          <w:rPr>
            <w:noProof/>
            <w:webHidden/>
          </w:rPr>
          <w:instrText xml:space="preserve"> PAGEREF _Toc223515131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040103E7" w14:textId="27585990"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2" w:history="1">
        <w:r w:rsidR="006F429E" w:rsidRPr="00053C93">
          <w:rPr>
            <w:rStyle w:val="Lienhypertexte"/>
            <w:noProof/>
          </w:rPr>
          <w:t>2.2</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Planification de toutes les tâches à réaliser</w:t>
        </w:r>
        <w:r w:rsidR="006F429E">
          <w:rPr>
            <w:noProof/>
            <w:webHidden/>
          </w:rPr>
          <w:tab/>
        </w:r>
        <w:r w:rsidR="006F429E">
          <w:rPr>
            <w:noProof/>
            <w:webHidden/>
          </w:rPr>
          <w:fldChar w:fldCharType="begin"/>
        </w:r>
        <w:r w:rsidR="006F429E">
          <w:rPr>
            <w:noProof/>
            <w:webHidden/>
          </w:rPr>
          <w:instrText xml:space="preserve"> PAGEREF _Toc223515132 \h </w:instrText>
        </w:r>
        <w:r w:rsidR="006F429E">
          <w:rPr>
            <w:noProof/>
            <w:webHidden/>
          </w:rPr>
        </w:r>
        <w:r w:rsidR="006F429E">
          <w:rPr>
            <w:noProof/>
            <w:webHidden/>
          </w:rPr>
          <w:fldChar w:fldCharType="separate"/>
        </w:r>
        <w:r w:rsidR="006F429E">
          <w:rPr>
            <w:noProof/>
            <w:webHidden/>
          </w:rPr>
          <w:t>5</w:t>
        </w:r>
        <w:r w:rsidR="006F429E">
          <w:rPr>
            <w:noProof/>
            <w:webHidden/>
          </w:rPr>
          <w:fldChar w:fldCharType="end"/>
        </w:r>
      </w:hyperlink>
    </w:p>
    <w:p w14:paraId="35FF6506" w14:textId="4EA55197"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3" w:history="1">
        <w:r w:rsidR="006F429E" w:rsidRPr="00053C93">
          <w:rPr>
            <w:rStyle w:val="Lienhypertexte"/>
            <w:noProof/>
          </w:rPr>
          <w:t>2.3</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Organisation du code</w:t>
        </w:r>
        <w:r w:rsidR="006F429E">
          <w:rPr>
            <w:noProof/>
            <w:webHidden/>
          </w:rPr>
          <w:tab/>
        </w:r>
        <w:r w:rsidR="006F429E">
          <w:rPr>
            <w:noProof/>
            <w:webHidden/>
          </w:rPr>
          <w:fldChar w:fldCharType="begin"/>
        </w:r>
        <w:r w:rsidR="006F429E">
          <w:rPr>
            <w:noProof/>
            <w:webHidden/>
          </w:rPr>
          <w:instrText xml:space="preserve"> PAGEREF _Toc223515133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21D3622F" w14:textId="05C8A522" w:rsidR="006F429E" w:rsidRDefault="00000000">
      <w:pPr>
        <w:pStyle w:val="TM10"/>
        <w:tabs>
          <w:tab w:val="left" w:pos="400"/>
          <w:tab w:val="right" w:leader="dot" w:pos="9060"/>
        </w:tabs>
        <w:rPr>
          <w:rFonts w:asciiTheme="minorHAnsi" w:eastAsiaTheme="minorEastAsia" w:hAnsiTheme="minorHAnsi" w:cstheme="minorBidi"/>
          <w:b w:val="0"/>
          <w:bCs w:val="0"/>
          <w:caps w:val="0"/>
          <w:noProof/>
          <w:sz w:val="24"/>
          <w:szCs w:val="24"/>
          <w:lang w:eastAsia="fr-CH"/>
          <w14:ligatures w14:val="standardContextual"/>
        </w:rPr>
      </w:pPr>
      <w:hyperlink w:anchor="_Toc223515134" w:history="1">
        <w:r w:rsidR="006F429E" w:rsidRPr="00053C93">
          <w:rPr>
            <w:rStyle w:val="Lienhypertexte"/>
            <w:noProof/>
          </w:rPr>
          <w:t>3</w:t>
        </w:r>
        <w:r w:rsidR="006F429E">
          <w:rPr>
            <w:rFonts w:asciiTheme="minorHAnsi" w:eastAsiaTheme="minorEastAsia" w:hAnsiTheme="minorHAnsi" w:cstheme="minorBidi"/>
            <w:b w:val="0"/>
            <w:bCs w:val="0"/>
            <w:caps w:val="0"/>
            <w:noProof/>
            <w:sz w:val="24"/>
            <w:szCs w:val="24"/>
            <w:lang w:eastAsia="fr-CH"/>
            <w14:ligatures w14:val="standardContextual"/>
          </w:rPr>
          <w:tab/>
        </w:r>
        <w:r w:rsidR="006F429E" w:rsidRPr="00053C93">
          <w:rPr>
            <w:rStyle w:val="Lienhypertexte"/>
            <w:noProof/>
          </w:rPr>
          <w:t>Réalisation</w:t>
        </w:r>
        <w:r w:rsidR="006F429E">
          <w:rPr>
            <w:noProof/>
            <w:webHidden/>
          </w:rPr>
          <w:tab/>
        </w:r>
        <w:r w:rsidR="006F429E">
          <w:rPr>
            <w:noProof/>
            <w:webHidden/>
          </w:rPr>
          <w:fldChar w:fldCharType="begin"/>
        </w:r>
        <w:r w:rsidR="006F429E">
          <w:rPr>
            <w:noProof/>
            <w:webHidden/>
          </w:rPr>
          <w:instrText xml:space="preserve"> PAGEREF _Toc223515134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456A7818" w14:textId="18BE39AE"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5" w:history="1">
        <w:r w:rsidR="006F429E" w:rsidRPr="00053C93">
          <w:rPr>
            <w:rStyle w:val="Lienhypertexte"/>
            <w:noProof/>
          </w:rPr>
          <w:t>3.1</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Fonctionnalités technique demandées</w:t>
        </w:r>
        <w:r w:rsidR="006F429E">
          <w:rPr>
            <w:noProof/>
            <w:webHidden/>
          </w:rPr>
          <w:tab/>
        </w:r>
        <w:r w:rsidR="006F429E">
          <w:rPr>
            <w:noProof/>
            <w:webHidden/>
          </w:rPr>
          <w:fldChar w:fldCharType="begin"/>
        </w:r>
        <w:r w:rsidR="006F429E">
          <w:rPr>
            <w:noProof/>
            <w:webHidden/>
          </w:rPr>
          <w:instrText xml:space="preserve"> PAGEREF _Toc223515135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208E1473" w14:textId="2B5D34BF"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6" w:history="1">
        <w:r w:rsidR="006F429E" w:rsidRPr="00053C93">
          <w:rPr>
            <w:rStyle w:val="Lienhypertexte"/>
            <w:noProof/>
          </w:rPr>
          <w:t>3.2</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Organisation de la gestion du code avec Github</w:t>
        </w:r>
        <w:r w:rsidR="006F429E">
          <w:rPr>
            <w:noProof/>
            <w:webHidden/>
          </w:rPr>
          <w:tab/>
        </w:r>
        <w:r w:rsidR="006F429E">
          <w:rPr>
            <w:noProof/>
            <w:webHidden/>
          </w:rPr>
          <w:fldChar w:fldCharType="begin"/>
        </w:r>
        <w:r w:rsidR="006F429E">
          <w:rPr>
            <w:noProof/>
            <w:webHidden/>
          </w:rPr>
          <w:instrText xml:space="preserve"> PAGEREF _Toc223515136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05B3508E" w14:textId="24B521B9" w:rsidR="006F429E" w:rsidRDefault="00000000">
      <w:pPr>
        <w:pStyle w:val="TM10"/>
        <w:tabs>
          <w:tab w:val="left" w:pos="400"/>
          <w:tab w:val="right" w:leader="dot" w:pos="9060"/>
        </w:tabs>
        <w:rPr>
          <w:rFonts w:asciiTheme="minorHAnsi" w:eastAsiaTheme="minorEastAsia" w:hAnsiTheme="minorHAnsi" w:cstheme="minorBidi"/>
          <w:b w:val="0"/>
          <w:bCs w:val="0"/>
          <w:caps w:val="0"/>
          <w:noProof/>
          <w:sz w:val="24"/>
          <w:szCs w:val="24"/>
          <w:lang w:eastAsia="fr-CH"/>
          <w14:ligatures w14:val="standardContextual"/>
        </w:rPr>
      </w:pPr>
      <w:hyperlink w:anchor="_Toc223515137" w:history="1">
        <w:r w:rsidR="006F429E" w:rsidRPr="00053C93">
          <w:rPr>
            <w:rStyle w:val="Lienhypertexte"/>
            <w:noProof/>
          </w:rPr>
          <w:t>4</w:t>
        </w:r>
        <w:r w:rsidR="006F429E">
          <w:rPr>
            <w:rFonts w:asciiTheme="minorHAnsi" w:eastAsiaTheme="minorEastAsia" w:hAnsiTheme="minorHAnsi" w:cstheme="minorBidi"/>
            <w:b w:val="0"/>
            <w:bCs w:val="0"/>
            <w:caps w:val="0"/>
            <w:noProof/>
            <w:sz w:val="24"/>
            <w:szCs w:val="24"/>
            <w:lang w:eastAsia="fr-CH"/>
            <w14:ligatures w14:val="standardContextual"/>
          </w:rPr>
          <w:tab/>
        </w:r>
        <w:r w:rsidR="006F429E" w:rsidRPr="00053C93">
          <w:rPr>
            <w:rStyle w:val="Lienhypertexte"/>
            <w:noProof/>
          </w:rPr>
          <w:t>Conclusion</w:t>
        </w:r>
        <w:r w:rsidR="006F429E">
          <w:rPr>
            <w:noProof/>
            <w:webHidden/>
          </w:rPr>
          <w:tab/>
        </w:r>
        <w:r w:rsidR="006F429E">
          <w:rPr>
            <w:noProof/>
            <w:webHidden/>
          </w:rPr>
          <w:fldChar w:fldCharType="begin"/>
        </w:r>
        <w:r w:rsidR="006F429E">
          <w:rPr>
            <w:noProof/>
            <w:webHidden/>
          </w:rPr>
          <w:instrText xml:space="preserve"> PAGEREF _Toc223515137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4B2603B8" w14:textId="1331FED0"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8" w:history="1">
        <w:r w:rsidR="006F429E" w:rsidRPr="00053C93">
          <w:rPr>
            <w:rStyle w:val="Lienhypertexte"/>
            <w:noProof/>
          </w:rPr>
          <w:t>4.1</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Conclusion générale</w:t>
        </w:r>
        <w:r w:rsidR="006F429E">
          <w:rPr>
            <w:noProof/>
            <w:webHidden/>
          </w:rPr>
          <w:tab/>
        </w:r>
        <w:r w:rsidR="006F429E">
          <w:rPr>
            <w:noProof/>
            <w:webHidden/>
          </w:rPr>
          <w:fldChar w:fldCharType="begin"/>
        </w:r>
        <w:r w:rsidR="006F429E">
          <w:rPr>
            <w:noProof/>
            <w:webHidden/>
          </w:rPr>
          <w:instrText xml:space="preserve"> PAGEREF _Toc223515138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0C698329" w14:textId="30611D45"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39" w:history="1">
        <w:r w:rsidR="006F429E" w:rsidRPr="00053C93">
          <w:rPr>
            <w:rStyle w:val="Lienhypertexte"/>
            <w:noProof/>
          </w:rPr>
          <w:t>4.2</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Conclusion personnelle</w:t>
        </w:r>
        <w:r w:rsidR="006F429E">
          <w:rPr>
            <w:noProof/>
            <w:webHidden/>
          </w:rPr>
          <w:tab/>
        </w:r>
        <w:r w:rsidR="006F429E">
          <w:rPr>
            <w:noProof/>
            <w:webHidden/>
          </w:rPr>
          <w:fldChar w:fldCharType="begin"/>
        </w:r>
        <w:r w:rsidR="006F429E">
          <w:rPr>
            <w:noProof/>
            <w:webHidden/>
          </w:rPr>
          <w:instrText xml:space="preserve"> PAGEREF _Toc223515139 \h </w:instrText>
        </w:r>
        <w:r w:rsidR="006F429E">
          <w:rPr>
            <w:noProof/>
            <w:webHidden/>
          </w:rPr>
        </w:r>
        <w:r w:rsidR="006F429E">
          <w:rPr>
            <w:noProof/>
            <w:webHidden/>
          </w:rPr>
          <w:fldChar w:fldCharType="separate"/>
        </w:r>
        <w:r w:rsidR="006F429E">
          <w:rPr>
            <w:noProof/>
            <w:webHidden/>
          </w:rPr>
          <w:t>6</w:t>
        </w:r>
        <w:r w:rsidR="006F429E">
          <w:rPr>
            <w:noProof/>
            <w:webHidden/>
          </w:rPr>
          <w:fldChar w:fldCharType="end"/>
        </w:r>
      </w:hyperlink>
    </w:p>
    <w:p w14:paraId="46D98327" w14:textId="18D3889D" w:rsidR="006F429E" w:rsidRDefault="00000000">
      <w:pPr>
        <w:pStyle w:val="TM2"/>
        <w:tabs>
          <w:tab w:val="left" w:pos="800"/>
          <w:tab w:val="right" w:leader="dot" w:pos="9060"/>
        </w:tabs>
        <w:rPr>
          <w:rFonts w:asciiTheme="minorHAnsi" w:eastAsiaTheme="minorEastAsia" w:hAnsiTheme="minorHAnsi" w:cstheme="minorBidi"/>
          <w:smallCaps w:val="0"/>
          <w:noProof/>
          <w:sz w:val="24"/>
          <w:szCs w:val="24"/>
          <w:lang w:eastAsia="fr-CH"/>
          <w14:ligatures w14:val="standardContextual"/>
        </w:rPr>
      </w:pPr>
      <w:hyperlink w:anchor="_Toc223515140" w:history="1">
        <w:r w:rsidR="006F429E" w:rsidRPr="00053C93">
          <w:rPr>
            <w:rStyle w:val="Lienhypertexte"/>
            <w:noProof/>
          </w:rPr>
          <w:t>4.3</w:t>
        </w:r>
        <w:r w:rsidR="006F429E">
          <w:rPr>
            <w:rFonts w:asciiTheme="minorHAnsi" w:eastAsiaTheme="minorEastAsia" w:hAnsiTheme="minorHAnsi" w:cstheme="minorBidi"/>
            <w:smallCaps w:val="0"/>
            <w:noProof/>
            <w:sz w:val="24"/>
            <w:szCs w:val="24"/>
            <w:lang w:eastAsia="fr-CH"/>
            <w14:ligatures w14:val="standardContextual"/>
          </w:rPr>
          <w:tab/>
        </w:r>
        <w:r w:rsidR="006F429E" w:rsidRPr="00053C93">
          <w:rPr>
            <w:rStyle w:val="Lienhypertexte"/>
            <w:noProof/>
          </w:rPr>
          <w:t>Critique(s) constructive</w:t>
        </w:r>
        <w:r w:rsidR="006F429E">
          <w:rPr>
            <w:noProof/>
            <w:webHidden/>
          </w:rPr>
          <w:tab/>
        </w:r>
        <w:r w:rsidR="006F429E">
          <w:rPr>
            <w:noProof/>
            <w:webHidden/>
          </w:rPr>
          <w:fldChar w:fldCharType="begin"/>
        </w:r>
        <w:r w:rsidR="006F429E">
          <w:rPr>
            <w:noProof/>
            <w:webHidden/>
          </w:rPr>
          <w:instrText xml:space="preserve"> PAGEREF _Toc223515140 \h </w:instrText>
        </w:r>
        <w:r w:rsidR="006F429E">
          <w:rPr>
            <w:noProof/>
            <w:webHidden/>
          </w:rPr>
        </w:r>
        <w:r w:rsidR="006F429E">
          <w:rPr>
            <w:noProof/>
            <w:webHidden/>
          </w:rPr>
          <w:fldChar w:fldCharType="separate"/>
        </w:r>
        <w:r w:rsidR="006F429E">
          <w:rPr>
            <w:noProof/>
            <w:webHidden/>
          </w:rPr>
          <w:t>7</w:t>
        </w:r>
        <w:r w:rsidR="006F429E">
          <w:rPr>
            <w:noProof/>
            <w:webHidden/>
          </w:rPr>
          <w:fldChar w:fldCharType="end"/>
        </w:r>
      </w:hyperlink>
    </w:p>
    <w:p w14:paraId="21893F0B" w14:textId="0A708EAC" w:rsidR="006F429E" w:rsidRDefault="00000000">
      <w:pPr>
        <w:pStyle w:val="TM10"/>
        <w:tabs>
          <w:tab w:val="left" w:pos="400"/>
          <w:tab w:val="right" w:leader="dot" w:pos="9060"/>
        </w:tabs>
        <w:rPr>
          <w:rFonts w:asciiTheme="minorHAnsi" w:eastAsiaTheme="minorEastAsia" w:hAnsiTheme="minorHAnsi" w:cstheme="minorBidi"/>
          <w:b w:val="0"/>
          <w:bCs w:val="0"/>
          <w:caps w:val="0"/>
          <w:noProof/>
          <w:sz w:val="24"/>
          <w:szCs w:val="24"/>
          <w:lang w:eastAsia="fr-CH"/>
          <w14:ligatures w14:val="standardContextual"/>
        </w:rPr>
      </w:pPr>
      <w:hyperlink w:anchor="_Toc223515141" w:history="1">
        <w:r w:rsidR="006F429E" w:rsidRPr="00053C93">
          <w:rPr>
            <w:rStyle w:val="Lienhypertexte"/>
            <w:noProof/>
          </w:rPr>
          <w:t>5</w:t>
        </w:r>
        <w:r w:rsidR="006F429E">
          <w:rPr>
            <w:rFonts w:asciiTheme="minorHAnsi" w:eastAsiaTheme="minorEastAsia" w:hAnsiTheme="minorHAnsi" w:cstheme="minorBidi"/>
            <w:b w:val="0"/>
            <w:bCs w:val="0"/>
            <w:caps w:val="0"/>
            <w:noProof/>
            <w:sz w:val="24"/>
            <w:szCs w:val="24"/>
            <w:lang w:eastAsia="fr-CH"/>
            <w14:ligatures w14:val="standardContextual"/>
          </w:rPr>
          <w:tab/>
        </w:r>
        <w:r w:rsidR="006F429E" w:rsidRPr="00053C93">
          <w:rPr>
            <w:rStyle w:val="Lienhypertexte"/>
            <w:noProof/>
          </w:rPr>
          <w:t>Webographie / bibliographie / glossaire</w:t>
        </w:r>
        <w:r w:rsidR="006F429E">
          <w:rPr>
            <w:noProof/>
            <w:webHidden/>
          </w:rPr>
          <w:tab/>
        </w:r>
        <w:r w:rsidR="006F429E">
          <w:rPr>
            <w:noProof/>
            <w:webHidden/>
          </w:rPr>
          <w:fldChar w:fldCharType="begin"/>
        </w:r>
        <w:r w:rsidR="006F429E">
          <w:rPr>
            <w:noProof/>
            <w:webHidden/>
          </w:rPr>
          <w:instrText xml:space="preserve"> PAGEREF _Toc223515141 \h </w:instrText>
        </w:r>
        <w:r w:rsidR="006F429E">
          <w:rPr>
            <w:noProof/>
            <w:webHidden/>
          </w:rPr>
        </w:r>
        <w:r w:rsidR="006F429E">
          <w:rPr>
            <w:noProof/>
            <w:webHidden/>
          </w:rPr>
          <w:fldChar w:fldCharType="separate"/>
        </w:r>
        <w:r w:rsidR="006F429E">
          <w:rPr>
            <w:noProof/>
            <w:webHidden/>
          </w:rPr>
          <w:t>7</w:t>
        </w:r>
        <w:r w:rsidR="006F429E">
          <w:rPr>
            <w:noProof/>
            <w:webHidden/>
          </w:rPr>
          <w:fldChar w:fldCharType="end"/>
        </w:r>
      </w:hyperlink>
    </w:p>
    <w:p w14:paraId="16E56E8C" w14:textId="2944549A" w:rsidR="00742484" w:rsidRDefault="00A65F0B" w:rsidP="00DD18B5">
      <w:r>
        <w:rPr>
          <w:rFonts w:cs="Arial"/>
          <w:i/>
          <w:iCs/>
          <w:caps/>
        </w:rPr>
        <w:fldChar w:fldCharType="end"/>
      </w:r>
      <w:r w:rsidR="00742484">
        <w:br w:type="page"/>
      </w:r>
    </w:p>
    <w:p w14:paraId="7ACE9C2A" w14:textId="5C423472" w:rsidR="00D160DD" w:rsidRDefault="00413D92" w:rsidP="00DD18B5">
      <w:pPr>
        <w:pStyle w:val="Titre1"/>
      </w:pPr>
      <w:bookmarkStart w:id="0" w:name="_Toc223515121"/>
      <w:r>
        <w:lastRenderedPageBreak/>
        <w:t>Introduction</w:t>
      </w:r>
      <w:bookmarkEnd w:id="0"/>
    </w:p>
    <w:p w14:paraId="72CBB438" w14:textId="3FC64664" w:rsidR="00F811FF" w:rsidRDefault="00F811FF" w:rsidP="00DD18B5">
      <w:pPr>
        <w:pStyle w:val="Corpsdetexte"/>
        <w:jc w:val="left"/>
      </w:pPr>
      <w:r>
        <w:t>Dans le cadre du module 294, il nous a été demandé de mettre en pratique les compétences acquises en développant le frontend d'une application web complète. Le projet « Passion Lecture » est un projet qui a pour objectif de créer une plateforme permettant aux utilisateurs de partager et de découvrir des ouvrages littéraires. Cette application a été développée selon une approche moderne et intuitive, avec l'utilisation de Vue.js et Vue Routeur pour l'interface. Le volet des données est géré par My</w:t>
      </w:r>
      <w:r w:rsidR="00DD18B5">
        <w:t>J</w:t>
      </w:r>
      <w:r>
        <w:t>SON</w:t>
      </w:r>
      <w:r w:rsidR="00DD18B5">
        <w:t>S</w:t>
      </w:r>
      <w:r>
        <w:t xml:space="preserve">erver, qui assure le rôle de </w:t>
      </w:r>
      <w:r w:rsidR="00DD18B5">
        <w:t>backend</w:t>
      </w:r>
      <w:r>
        <w:t xml:space="preserve"> fictif, offrant une API REST fonctionnelle.</w:t>
      </w:r>
    </w:p>
    <w:p w14:paraId="0BCDB3DF" w14:textId="77777777" w:rsidR="00F811FF" w:rsidRDefault="00F811FF" w:rsidP="00DD18B5">
      <w:pPr>
        <w:pStyle w:val="Corpsdetexte"/>
        <w:jc w:val="left"/>
      </w:pPr>
    </w:p>
    <w:p w14:paraId="0372AD46" w14:textId="58FEAC23" w:rsidR="00F811FF" w:rsidRDefault="00F811FF" w:rsidP="00DD18B5">
      <w:pPr>
        <w:pStyle w:val="Corpsdetexte"/>
        <w:jc w:val="left"/>
      </w:pPr>
      <w:r>
        <w:t>Le site doit offrir plusieurs fonctionnalités essentielles, telles que la consultation des livres, leur ajout, leur modification ou leur suppression, ainsi que la possibilité de laisser des appréciations et des commentaires. Pour garantir la réussite de ce projet, une attention particulière est portée à la réalisation des maquettes, à la structuration du code, à l'utilisation des outils de version (GitHub avec GitHub Desktop), ainsi qu'à la production d'une documentation claire et professionnelle.</w:t>
      </w:r>
    </w:p>
    <w:p w14:paraId="5A3E515C" w14:textId="77777777" w:rsidR="00DD18B5" w:rsidRPr="00DD18B5" w:rsidRDefault="00DD18B5" w:rsidP="00DD18B5">
      <w:pPr>
        <w:pStyle w:val="Corpsdetexte"/>
        <w:jc w:val="left"/>
      </w:pPr>
    </w:p>
    <w:p w14:paraId="73F33AA7" w14:textId="07FA5F85" w:rsidR="00686992" w:rsidRPr="00686992" w:rsidRDefault="00F811FF" w:rsidP="00686992">
      <w:pPr>
        <w:pStyle w:val="Corpsdetexte"/>
        <w:jc w:val="left"/>
      </w:pPr>
      <w:r>
        <w:t>Ce projet représente une opportunité unique de développer une application exploitable et soignée, tout en suivant une démarche complète allant de l'analyse à la réalisation. Il favorise également le renforcement de la collaboration au sein du groupe, l'apprentissage de la gestion d'une planification réaliste et la compréhension des bonnes pratiques indispensables au développement web moderne.</w:t>
      </w:r>
      <w:bookmarkStart w:id="1" w:name="_Toc532179957"/>
      <w:bookmarkStart w:id="2" w:name="_Toc165969641"/>
      <w:bookmarkStart w:id="3" w:name="_Toc308526332"/>
      <w:r w:rsidR="00686992">
        <w:br w:type="page"/>
      </w:r>
    </w:p>
    <w:p w14:paraId="7E967E0D" w14:textId="6770F851" w:rsidR="007F30AE" w:rsidRPr="007F30AE" w:rsidRDefault="007F30AE" w:rsidP="00DD18B5">
      <w:pPr>
        <w:pStyle w:val="Titre1"/>
      </w:pPr>
      <w:bookmarkStart w:id="4" w:name="_Toc223515122"/>
      <w:r w:rsidRPr="007F30AE">
        <w:lastRenderedPageBreak/>
        <w:t>Analyse</w:t>
      </w:r>
      <w:bookmarkEnd w:id="1"/>
      <w:bookmarkEnd w:id="2"/>
      <w:bookmarkEnd w:id="3"/>
      <w:bookmarkEnd w:id="4"/>
    </w:p>
    <w:p w14:paraId="6E6EACEF" w14:textId="3917039B" w:rsidR="007F30AE" w:rsidRDefault="00413D92" w:rsidP="00D83EAC">
      <w:pPr>
        <w:pStyle w:val="Titre2"/>
      </w:pPr>
      <w:bookmarkStart w:id="5" w:name="_Toc223515123"/>
      <w:r>
        <w:t>Présentation des maquettes</w:t>
      </w:r>
      <w:bookmarkEnd w:id="5"/>
    </w:p>
    <w:p w14:paraId="3A97ACE7" w14:textId="2ED2D4B2" w:rsidR="00D1214D" w:rsidRDefault="00D1214D" w:rsidP="00D1214D">
      <w:pPr>
        <w:pStyle w:val="Retraitcorpsdetexte"/>
        <w:jc w:val="left"/>
      </w:pPr>
      <w:r w:rsidRPr="00D1214D">
        <w:t>Voici les maquettes de chaque page que nous avons réalisées</w:t>
      </w:r>
      <w:r>
        <w:t> :</w:t>
      </w:r>
    </w:p>
    <w:p w14:paraId="739AE4A2" w14:textId="315FADF1" w:rsidR="00D1214D" w:rsidRDefault="00D1214D" w:rsidP="00D1214D">
      <w:pPr>
        <w:pStyle w:val="Titre3"/>
      </w:pPr>
      <w:bookmarkStart w:id="6" w:name="_Toc223515124"/>
      <w:r>
        <w:t>La page d’accueil</w:t>
      </w:r>
      <w:bookmarkEnd w:id="6"/>
    </w:p>
    <w:p w14:paraId="398FC7B3" w14:textId="5E3D82B1" w:rsidR="00D1214D" w:rsidRDefault="00BC56EE" w:rsidP="00BC56EE">
      <w:pPr>
        <w:pStyle w:val="Retraitcorpsdetexte3"/>
        <w:ind w:left="0"/>
        <w:jc w:val="center"/>
      </w:pPr>
      <w:r>
        <w:rPr>
          <w:noProof/>
        </w:rPr>
        <w:drawing>
          <wp:inline distT="0" distB="0" distL="0" distR="0" wp14:anchorId="68521310" wp14:editId="70CE7A7C">
            <wp:extent cx="3839906" cy="2160000"/>
            <wp:effectExtent l="0" t="0" r="8255" b="0"/>
            <wp:docPr id="1047805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9906" cy="2160000"/>
                    </a:xfrm>
                    <a:prstGeom prst="rect">
                      <a:avLst/>
                    </a:prstGeom>
                    <a:noFill/>
                    <a:ln>
                      <a:noFill/>
                    </a:ln>
                  </pic:spPr>
                </pic:pic>
              </a:graphicData>
            </a:graphic>
          </wp:inline>
        </w:drawing>
      </w:r>
    </w:p>
    <w:p w14:paraId="1F1183FE" w14:textId="1D73DF02" w:rsidR="00BC56EE" w:rsidRDefault="00BC56EE" w:rsidP="00D1214D">
      <w:pPr>
        <w:pStyle w:val="Retraitcorpsdetexte3"/>
      </w:pPr>
      <w:r>
        <w:t>Sur cette page, il y a plusieurs choses à voir :</w:t>
      </w:r>
    </w:p>
    <w:p w14:paraId="6D6CE564" w14:textId="08421B08" w:rsidR="00BC56EE" w:rsidRDefault="00BC56EE" w:rsidP="0071640F">
      <w:pPr>
        <w:pStyle w:val="Retraitcorpsdetexte3"/>
        <w:numPr>
          <w:ilvl w:val="0"/>
          <w:numId w:val="6"/>
        </w:numPr>
      </w:pPr>
      <w:r>
        <w:t xml:space="preserve">On peut voir la structure de chaque page (header, </w:t>
      </w:r>
      <w:proofErr w:type="spellStart"/>
      <w:r>
        <w:t>footer</w:t>
      </w:r>
      <w:proofErr w:type="spellEnd"/>
      <w:r>
        <w:t xml:space="preserve">, </w:t>
      </w:r>
      <w:proofErr w:type="spellStart"/>
      <w:r>
        <w:t>aside</w:t>
      </w:r>
      <w:proofErr w:type="spellEnd"/>
      <w:r>
        <w:t>)</w:t>
      </w:r>
    </w:p>
    <w:p w14:paraId="126A0365" w14:textId="3824E753" w:rsidR="00BC56EE" w:rsidRDefault="00BC56EE" w:rsidP="0071640F">
      <w:pPr>
        <w:pStyle w:val="Retraitcorpsdetexte3"/>
        <w:numPr>
          <w:ilvl w:val="0"/>
          <w:numId w:val="6"/>
        </w:numPr>
      </w:pPr>
      <w:r>
        <w:t xml:space="preserve">La page a un </w:t>
      </w:r>
      <w:proofErr w:type="spellStart"/>
      <w:r>
        <w:t>hero</w:t>
      </w:r>
      <w:proofErr w:type="spellEnd"/>
      <w:r>
        <w:t xml:space="preserve"> de bienvenue</w:t>
      </w:r>
    </w:p>
    <w:p w14:paraId="5F6C7513" w14:textId="0E21DEC9" w:rsidR="00BC56EE" w:rsidRDefault="00BC56EE" w:rsidP="0071640F">
      <w:pPr>
        <w:pStyle w:val="Retraitcorpsdetexte3"/>
        <w:numPr>
          <w:ilvl w:val="0"/>
          <w:numId w:val="6"/>
        </w:numPr>
      </w:pPr>
      <w:r>
        <w:t xml:space="preserve">Une description (ici, en </w:t>
      </w:r>
      <w:proofErr w:type="spellStart"/>
      <w:r>
        <w:t>lorem</w:t>
      </w:r>
      <w:proofErr w:type="spellEnd"/>
      <w:r>
        <w:t xml:space="preserve"> ipsum) de notre site est présente</w:t>
      </w:r>
    </w:p>
    <w:p w14:paraId="1387CD15" w14:textId="164C99A6" w:rsidR="00BC56EE" w:rsidRDefault="00BC56EE" w:rsidP="0071640F">
      <w:pPr>
        <w:pStyle w:val="Retraitcorpsdetexte3"/>
        <w:numPr>
          <w:ilvl w:val="0"/>
          <w:numId w:val="6"/>
        </w:numPr>
      </w:pPr>
      <w:r>
        <w:t>Nous pouvons voir les cinq derniers ouvrages ajoutés</w:t>
      </w:r>
    </w:p>
    <w:p w14:paraId="4928B824" w14:textId="43FAEA0B" w:rsidR="00D1214D" w:rsidRDefault="00D1214D" w:rsidP="00D1214D">
      <w:pPr>
        <w:pStyle w:val="Titre3"/>
      </w:pPr>
      <w:bookmarkStart w:id="7" w:name="_Toc223515125"/>
      <w:r>
        <w:t>La Galerie (page Livres)</w:t>
      </w:r>
      <w:bookmarkEnd w:id="7"/>
    </w:p>
    <w:p w14:paraId="2D2FEE59" w14:textId="00131AF9" w:rsidR="00D1214D" w:rsidRDefault="00BC56EE" w:rsidP="00BC56EE">
      <w:pPr>
        <w:pStyle w:val="Retraitcorpsdetexte3"/>
        <w:ind w:left="0"/>
        <w:jc w:val="center"/>
      </w:pPr>
      <w:r>
        <w:rPr>
          <w:noProof/>
        </w:rPr>
        <w:drawing>
          <wp:inline distT="0" distB="0" distL="0" distR="0" wp14:anchorId="0271ADAB" wp14:editId="6B13C737">
            <wp:extent cx="3838401" cy="2160000"/>
            <wp:effectExtent l="0" t="0" r="0" b="0"/>
            <wp:docPr id="22227788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38401" cy="2160000"/>
                    </a:xfrm>
                    <a:prstGeom prst="rect">
                      <a:avLst/>
                    </a:prstGeom>
                    <a:noFill/>
                    <a:ln>
                      <a:noFill/>
                    </a:ln>
                  </pic:spPr>
                </pic:pic>
              </a:graphicData>
            </a:graphic>
          </wp:inline>
        </w:drawing>
      </w:r>
    </w:p>
    <w:p w14:paraId="16F772EC" w14:textId="5428D1B7" w:rsidR="00BC56EE" w:rsidRDefault="008E7205" w:rsidP="00D1214D">
      <w:pPr>
        <w:pStyle w:val="Retraitcorpsdetexte3"/>
      </w:pPr>
      <w:r>
        <w:t>Sur cette page, on peut voir que tout les livres sont séparés par catégories, avec un bouton « voir plus » qui amène à la catégorie elle-même.</w:t>
      </w:r>
    </w:p>
    <w:p w14:paraId="78839406" w14:textId="74737930" w:rsidR="00D1214D" w:rsidRDefault="00D1214D" w:rsidP="00D1214D">
      <w:pPr>
        <w:pStyle w:val="Titre3"/>
      </w:pPr>
      <w:bookmarkStart w:id="8" w:name="_Toc223515126"/>
      <w:r>
        <w:lastRenderedPageBreak/>
        <w:t>La page d’information sur un livre</w:t>
      </w:r>
      <w:bookmarkEnd w:id="8"/>
    </w:p>
    <w:p w14:paraId="2F7D6474" w14:textId="5BF4D415" w:rsidR="00D1214D" w:rsidRDefault="00B642F9" w:rsidP="008E7205">
      <w:pPr>
        <w:pStyle w:val="Retraitcorpsdetexte3"/>
        <w:spacing w:line="360" w:lineRule="auto"/>
      </w:pPr>
      <w:r>
        <w:rPr>
          <w:noProof/>
        </w:rPr>
        <w:drawing>
          <wp:inline distT="0" distB="0" distL="0" distR="0" wp14:anchorId="5A79142D" wp14:editId="2CE2A9CA">
            <wp:extent cx="3840127" cy="2159356"/>
            <wp:effectExtent l="0" t="0" r="8255" b="0"/>
            <wp:docPr id="821870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79329" cy="2181400"/>
                    </a:xfrm>
                    <a:prstGeom prst="rect">
                      <a:avLst/>
                    </a:prstGeom>
                    <a:noFill/>
                    <a:ln>
                      <a:noFill/>
                    </a:ln>
                  </pic:spPr>
                </pic:pic>
              </a:graphicData>
            </a:graphic>
          </wp:inline>
        </w:drawing>
      </w:r>
    </w:p>
    <w:p w14:paraId="00A1EA2A" w14:textId="4ADF66F2" w:rsidR="00B642F9" w:rsidRDefault="00B642F9" w:rsidP="008E7205">
      <w:pPr>
        <w:pStyle w:val="Retraitcorpsdetexte3"/>
        <w:spacing w:line="360" w:lineRule="auto"/>
      </w:pPr>
      <w:r>
        <w:t>La page d’information sur un livre présente la couverture du livre et possède en tant que titre, le nom de ce dernier.</w:t>
      </w:r>
    </w:p>
    <w:p w14:paraId="193ACED2" w14:textId="771FCF32" w:rsidR="00B642F9" w:rsidRDefault="00B642F9" w:rsidP="008E7205">
      <w:pPr>
        <w:pStyle w:val="Retraitcorpsdetexte3"/>
        <w:spacing w:line="360" w:lineRule="auto"/>
      </w:pPr>
      <w:r>
        <w:t xml:space="preserve">La page est constituée de 2 parties centrales : </w:t>
      </w:r>
    </w:p>
    <w:p w14:paraId="71C24CD2" w14:textId="77B6A9E9" w:rsidR="00B642F9" w:rsidRDefault="00B642F9" w:rsidP="0071640F">
      <w:pPr>
        <w:pStyle w:val="Retraitcorpsdetexte3"/>
        <w:numPr>
          <w:ilvl w:val="0"/>
          <w:numId w:val="7"/>
        </w:numPr>
        <w:spacing w:line="360" w:lineRule="auto"/>
      </w:pPr>
      <w:r>
        <w:t>Les informations sur le livre</w:t>
      </w:r>
    </w:p>
    <w:p w14:paraId="0728191A" w14:textId="104E3279" w:rsidR="00B642F9" w:rsidRDefault="00B642F9" w:rsidP="00B642F9">
      <w:pPr>
        <w:pStyle w:val="Retraitcorpsdetexte3"/>
        <w:spacing w:line="360" w:lineRule="auto"/>
      </w:pPr>
      <w:r>
        <w:t>Il s’agit de la partie haute de la page, sur laquelle nous pouvons en apprendre plus sur le livre. Nous y trouvons des infos telles que :</w:t>
      </w:r>
    </w:p>
    <w:p w14:paraId="5FE4CF7E" w14:textId="541E9E50" w:rsidR="00B642F9" w:rsidRDefault="00B642F9" w:rsidP="0071640F">
      <w:pPr>
        <w:pStyle w:val="Retraitcorpsdetexte3"/>
        <w:numPr>
          <w:ilvl w:val="0"/>
          <w:numId w:val="8"/>
        </w:numPr>
        <w:spacing w:line="360" w:lineRule="auto"/>
      </w:pPr>
      <w:r>
        <w:t>Le résumé</w:t>
      </w:r>
    </w:p>
    <w:p w14:paraId="2D9A8538" w14:textId="3F9A92B0" w:rsidR="00B642F9" w:rsidRDefault="00B642F9" w:rsidP="0071640F">
      <w:pPr>
        <w:pStyle w:val="Retraitcorpsdetexte3"/>
        <w:numPr>
          <w:ilvl w:val="0"/>
          <w:numId w:val="8"/>
        </w:numPr>
        <w:spacing w:line="360" w:lineRule="auto"/>
      </w:pPr>
      <w:r>
        <w:t>La catégorie du livre</w:t>
      </w:r>
    </w:p>
    <w:p w14:paraId="48B90770" w14:textId="1DDC2F04" w:rsidR="00B642F9" w:rsidRDefault="00B642F9" w:rsidP="0071640F">
      <w:pPr>
        <w:pStyle w:val="Retraitcorpsdetexte3"/>
        <w:numPr>
          <w:ilvl w:val="0"/>
          <w:numId w:val="8"/>
        </w:numPr>
        <w:spacing w:line="360" w:lineRule="auto"/>
      </w:pPr>
      <w:r>
        <w:t>Le nombre de pages</w:t>
      </w:r>
    </w:p>
    <w:p w14:paraId="7C34045C" w14:textId="036550A9" w:rsidR="00B642F9" w:rsidRDefault="00B642F9" w:rsidP="0071640F">
      <w:pPr>
        <w:pStyle w:val="Retraitcorpsdetexte3"/>
        <w:numPr>
          <w:ilvl w:val="0"/>
          <w:numId w:val="8"/>
        </w:numPr>
        <w:spacing w:line="360" w:lineRule="auto"/>
      </w:pPr>
      <w:r>
        <w:t>L’écrivain</w:t>
      </w:r>
    </w:p>
    <w:p w14:paraId="46191CAE" w14:textId="5E4FEC37" w:rsidR="00B642F9" w:rsidRDefault="00B642F9" w:rsidP="0071640F">
      <w:pPr>
        <w:pStyle w:val="Retraitcorpsdetexte3"/>
        <w:numPr>
          <w:ilvl w:val="0"/>
          <w:numId w:val="8"/>
        </w:numPr>
        <w:spacing w:line="360" w:lineRule="auto"/>
      </w:pPr>
      <w:r>
        <w:t>L’éditeur / les éditeurs</w:t>
      </w:r>
    </w:p>
    <w:p w14:paraId="39803FD1" w14:textId="0153E288" w:rsidR="00B642F9" w:rsidRDefault="00B642F9" w:rsidP="0071640F">
      <w:pPr>
        <w:pStyle w:val="Retraitcorpsdetexte3"/>
        <w:numPr>
          <w:ilvl w:val="0"/>
          <w:numId w:val="8"/>
        </w:numPr>
        <w:spacing w:line="360" w:lineRule="auto"/>
      </w:pPr>
      <w:r>
        <w:t>Un lien vers un article sur le livre / un passage du livre</w:t>
      </w:r>
    </w:p>
    <w:p w14:paraId="760F63B4" w14:textId="6A30A99C" w:rsidR="00B642F9" w:rsidRDefault="00B642F9" w:rsidP="0071640F">
      <w:pPr>
        <w:pStyle w:val="Retraitcorpsdetexte3"/>
        <w:numPr>
          <w:ilvl w:val="0"/>
          <w:numId w:val="8"/>
        </w:numPr>
        <w:spacing w:line="360" w:lineRule="auto"/>
      </w:pPr>
      <w:r>
        <w:t>La moyenne des notes</w:t>
      </w:r>
    </w:p>
    <w:p w14:paraId="3B233A89" w14:textId="51897901" w:rsidR="00B642F9" w:rsidRDefault="00B642F9" w:rsidP="00B642F9">
      <w:pPr>
        <w:pStyle w:val="Retraitcorpsdetexte3"/>
        <w:spacing w:line="360" w:lineRule="auto"/>
      </w:pPr>
      <w:r>
        <w:t>Sur la partie supérieure nous pouvons aussi apercevoir 2 boutons “modifier” et ”supprimer“ le livre disponible seulement si l’on est admin ou la personne qui a ajouté le livre.</w:t>
      </w:r>
    </w:p>
    <w:p w14:paraId="264C467D" w14:textId="288E9445" w:rsidR="00B642F9" w:rsidRDefault="00B642F9" w:rsidP="0071640F">
      <w:pPr>
        <w:pStyle w:val="Retraitcorpsdetexte3"/>
        <w:keepNext/>
        <w:keepLines/>
        <w:numPr>
          <w:ilvl w:val="0"/>
          <w:numId w:val="7"/>
        </w:numPr>
        <w:spacing w:line="360" w:lineRule="auto"/>
      </w:pPr>
      <w:r>
        <w:lastRenderedPageBreak/>
        <w:t>Les commentaires du livre</w:t>
      </w:r>
    </w:p>
    <w:p w14:paraId="683D791E" w14:textId="0D97069C" w:rsidR="00B642F9" w:rsidRDefault="00B642F9" w:rsidP="00621027">
      <w:pPr>
        <w:pStyle w:val="Retraitcorpsdetexte3"/>
        <w:keepNext/>
        <w:keepLines/>
        <w:spacing w:line="360" w:lineRule="auto"/>
      </w:pPr>
      <w:r>
        <w:t>En effet, sur la partie inférieure de la page, nous avons accès aux commentaires sur le livre</w:t>
      </w:r>
      <w:r w:rsidR="009E36B5">
        <w:t>, contenant chacun :</w:t>
      </w:r>
    </w:p>
    <w:p w14:paraId="574DE50A" w14:textId="24BE73BD" w:rsidR="009E36B5" w:rsidRDefault="009E36B5" w:rsidP="0071640F">
      <w:pPr>
        <w:pStyle w:val="Retraitcorpsdetexte3"/>
        <w:keepNext/>
        <w:keepLines/>
        <w:numPr>
          <w:ilvl w:val="0"/>
          <w:numId w:val="8"/>
        </w:numPr>
        <w:spacing w:line="360" w:lineRule="auto"/>
      </w:pPr>
      <w:r>
        <w:t>La photo de profil de l’utilisateur</w:t>
      </w:r>
    </w:p>
    <w:p w14:paraId="755012AF" w14:textId="20D2C30D" w:rsidR="009E36B5" w:rsidRDefault="009E36B5" w:rsidP="0071640F">
      <w:pPr>
        <w:pStyle w:val="Retraitcorpsdetexte3"/>
        <w:keepNext/>
        <w:keepLines/>
        <w:numPr>
          <w:ilvl w:val="0"/>
          <w:numId w:val="8"/>
        </w:numPr>
        <w:spacing w:line="360" w:lineRule="auto"/>
      </w:pPr>
      <w:r>
        <w:t>Le nom / pseudo</w:t>
      </w:r>
    </w:p>
    <w:p w14:paraId="795D151C" w14:textId="4932EEC9" w:rsidR="009E36B5" w:rsidRDefault="009E36B5" w:rsidP="0071640F">
      <w:pPr>
        <w:pStyle w:val="Retraitcorpsdetexte3"/>
        <w:keepNext/>
        <w:keepLines/>
        <w:numPr>
          <w:ilvl w:val="0"/>
          <w:numId w:val="8"/>
        </w:numPr>
        <w:spacing w:line="360" w:lineRule="auto"/>
      </w:pPr>
      <w:r>
        <w:t>La remarque</w:t>
      </w:r>
    </w:p>
    <w:p w14:paraId="01550831" w14:textId="6765BFE0" w:rsidR="009E36B5" w:rsidRDefault="009E36B5" w:rsidP="0071640F">
      <w:pPr>
        <w:pStyle w:val="Retraitcorpsdetexte3"/>
        <w:keepNext/>
        <w:keepLines/>
        <w:numPr>
          <w:ilvl w:val="0"/>
          <w:numId w:val="8"/>
        </w:numPr>
        <w:spacing w:line="360" w:lineRule="auto"/>
      </w:pPr>
      <w:r>
        <w:t>La note, sur laquelle s’appuie la moyenne calculée en dessus</w:t>
      </w:r>
    </w:p>
    <w:p w14:paraId="653884A1" w14:textId="77777777" w:rsidR="00BC56EE" w:rsidRDefault="00BC56EE" w:rsidP="00D1214D">
      <w:pPr>
        <w:pStyle w:val="Retraitcorpsdetexte3"/>
      </w:pPr>
    </w:p>
    <w:p w14:paraId="774256D4" w14:textId="21D8313F" w:rsidR="00D1214D" w:rsidRDefault="00D1214D" w:rsidP="00D1214D">
      <w:pPr>
        <w:pStyle w:val="Titre3"/>
      </w:pPr>
      <w:bookmarkStart w:id="9" w:name="_Toc223515127"/>
      <w:r>
        <w:t>La confirmation de la suppression d’un livre</w:t>
      </w:r>
      <w:bookmarkEnd w:id="9"/>
      <w:r w:rsidR="00621027">
        <w:rPr>
          <w:noProof/>
        </w:rPr>
        <w:drawing>
          <wp:inline distT="0" distB="0" distL="0" distR="0" wp14:anchorId="3A522185" wp14:editId="3775AAF8">
            <wp:extent cx="3850935" cy="2164611"/>
            <wp:effectExtent l="0" t="0" r="0" b="7620"/>
            <wp:docPr id="10400019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75449" cy="2178390"/>
                    </a:xfrm>
                    <a:prstGeom prst="rect">
                      <a:avLst/>
                    </a:prstGeom>
                    <a:noFill/>
                    <a:ln>
                      <a:noFill/>
                    </a:ln>
                  </pic:spPr>
                </pic:pic>
              </a:graphicData>
            </a:graphic>
          </wp:inline>
        </w:drawing>
      </w:r>
    </w:p>
    <w:p w14:paraId="0A644C34" w14:textId="01A4DE2E" w:rsidR="00621027" w:rsidRPr="00621027" w:rsidRDefault="00621027" w:rsidP="00621027">
      <w:pPr>
        <w:pStyle w:val="Retraitcorpsdetexte3"/>
      </w:pPr>
      <w:r>
        <w:t xml:space="preserve">Comme le montre l’image ci-dessus, la “page” de confirmation de suppression d’un livre est en fait </w:t>
      </w:r>
      <w:proofErr w:type="gramStart"/>
      <w:r>
        <w:t>une popup</w:t>
      </w:r>
      <w:proofErr w:type="gramEnd"/>
      <w:r>
        <w:t xml:space="preserve"> sur la page des infos du livre, cette popup demande confirmation avant la suppression du livre.</w:t>
      </w:r>
    </w:p>
    <w:p w14:paraId="557EA9BB" w14:textId="3766D874" w:rsidR="00D1214D" w:rsidRDefault="00D1214D" w:rsidP="00D1214D">
      <w:pPr>
        <w:pStyle w:val="Retraitcorpsdetexte3"/>
      </w:pPr>
    </w:p>
    <w:p w14:paraId="71D5F64D" w14:textId="77777777" w:rsidR="00BC56EE" w:rsidRDefault="00BC56EE" w:rsidP="00D1214D">
      <w:pPr>
        <w:pStyle w:val="Retraitcorpsdetexte3"/>
      </w:pPr>
    </w:p>
    <w:p w14:paraId="6BD08988" w14:textId="5F247388" w:rsidR="00D1214D" w:rsidRDefault="00D1214D" w:rsidP="00D1214D">
      <w:pPr>
        <w:pStyle w:val="Titre3"/>
      </w:pPr>
      <w:bookmarkStart w:id="10" w:name="_Toc223515128"/>
      <w:r>
        <w:lastRenderedPageBreak/>
        <w:t>La mise à jour d’un livre</w:t>
      </w:r>
      <w:bookmarkEnd w:id="10"/>
    </w:p>
    <w:p w14:paraId="40D2A353" w14:textId="7C668206" w:rsidR="00D1214D" w:rsidRDefault="00621027" w:rsidP="00D1214D">
      <w:pPr>
        <w:pStyle w:val="Retraitcorpsdetexte3"/>
      </w:pPr>
      <w:r>
        <w:rPr>
          <w:noProof/>
        </w:rPr>
        <w:drawing>
          <wp:inline distT="0" distB="0" distL="0" distR="0" wp14:anchorId="142AAF6B" wp14:editId="638D1BF0">
            <wp:extent cx="3840413" cy="2159517"/>
            <wp:effectExtent l="0" t="0" r="8255" b="0"/>
            <wp:docPr id="88105360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60570" cy="2170852"/>
                    </a:xfrm>
                    <a:prstGeom prst="rect">
                      <a:avLst/>
                    </a:prstGeom>
                    <a:noFill/>
                    <a:ln>
                      <a:noFill/>
                    </a:ln>
                  </pic:spPr>
                </pic:pic>
              </a:graphicData>
            </a:graphic>
          </wp:inline>
        </w:drawing>
      </w:r>
    </w:p>
    <w:p w14:paraId="5D720577" w14:textId="13CE59DE" w:rsidR="00621027" w:rsidRDefault="00621027" w:rsidP="00D1214D">
      <w:pPr>
        <w:pStyle w:val="Retraitcorpsdetexte3"/>
      </w:pPr>
      <w:r>
        <w:t>Afin de pouvoir modifier un livre après un clic</w:t>
      </w:r>
      <w:r w:rsidR="006E1D8F">
        <w:t xml:space="preserve"> sur le bouton “modifier le livre”, l’utilisateur est redirigé vers un formulaire préremplit avec les infos actuelles du livre. Valider la modification entraine ensuite une validation des champs afin de s’assurer de la qualité des données (pas de champs vide), puis si tout est en ordre, le livre est modifié et l’utilisateur redirigé sur une autre page. Sinon un / des message(s) d’erreur s’affichent afin d’aider l’utilisateur à compléter le formulaire proprement.</w:t>
      </w:r>
    </w:p>
    <w:p w14:paraId="7A188C74" w14:textId="77777777" w:rsidR="00BC56EE" w:rsidRDefault="00BC56EE" w:rsidP="00D1214D">
      <w:pPr>
        <w:pStyle w:val="Retraitcorpsdetexte3"/>
      </w:pPr>
    </w:p>
    <w:p w14:paraId="1442260E" w14:textId="7A6946C8" w:rsidR="00D1214D" w:rsidRDefault="00D1214D" w:rsidP="00D1214D">
      <w:pPr>
        <w:pStyle w:val="Titre3"/>
      </w:pPr>
      <w:bookmarkStart w:id="11" w:name="_Toc223515129"/>
      <w:r>
        <w:t>L’ajout d’un livre</w:t>
      </w:r>
      <w:bookmarkEnd w:id="11"/>
    </w:p>
    <w:p w14:paraId="2B772138" w14:textId="0F8F0918" w:rsidR="00D1214D" w:rsidRDefault="00EA2FDF" w:rsidP="00D1214D">
      <w:pPr>
        <w:pStyle w:val="Retraitcorpsdetexte3"/>
      </w:pPr>
      <w:r>
        <w:rPr>
          <w:noProof/>
        </w:rPr>
        <w:drawing>
          <wp:inline distT="0" distB="0" distL="0" distR="0" wp14:anchorId="3604909C" wp14:editId="2FBA336E">
            <wp:extent cx="3839845" cy="2157769"/>
            <wp:effectExtent l="0" t="0" r="8255" b="0"/>
            <wp:docPr id="60509457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9680" cy="2168915"/>
                    </a:xfrm>
                    <a:prstGeom prst="rect">
                      <a:avLst/>
                    </a:prstGeom>
                    <a:noFill/>
                    <a:ln>
                      <a:noFill/>
                    </a:ln>
                  </pic:spPr>
                </pic:pic>
              </a:graphicData>
            </a:graphic>
          </wp:inline>
        </w:drawing>
      </w:r>
    </w:p>
    <w:p w14:paraId="52BC19C0" w14:textId="34FDE02D" w:rsidR="00EA2FDF" w:rsidRDefault="00EA2FDF" w:rsidP="00D1214D">
      <w:pPr>
        <w:pStyle w:val="Retraitcorpsdetexte3"/>
      </w:pPr>
      <w:r>
        <w:t>Cette page est presque identique à la précédente, car il s’agit en fait du même formulaire que celui utilisé pour l’édition à défaut des données qui, ici, sont vides. Cette fois-ci, lors de la validation du formulaire par l’utilisateur, en plus de valider les données, nous empêchons la création du livre si ce dernier figure déjà sur le site afin de ne pas avoir de doublon. Les critères sont les suivants : si le titre (</w:t>
      </w:r>
      <w:r w:rsidR="00FD5642">
        <w:t xml:space="preserve">les espaces ne sont pas compris et les majuscules deviennent des </w:t>
      </w:r>
      <w:r w:rsidR="00FD5642">
        <w:lastRenderedPageBreak/>
        <w:t>minuscules), l’écrivain et les éditeurs sont similaires à un livre déjà enregistré, un message d’erreur survient.</w:t>
      </w:r>
    </w:p>
    <w:p w14:paraId="6574889E" w14:textId="77777777" w:rsidR="00BC56EE" w:rsidRDefault="00BC56EE" w:rsidP="00D1214D">
      <w:pPr>
        <w:pStyle w:val="Retraitcorpsdetexte3"/>
      </w:pPr>
    </w:p>
    <w:p w14:paraId="038D390E" w14:textId="6D2E5C43" w:rsidR="00D1214D" w:rsidRDefault="00D1214D" w:rsidP="00D1214D">
      <w:pPr>
        <w:pStyle w:val="Titre3"/>
      </w:pPr>
      <w:bookmarkStart w:id="12" w:name="_Toc223515130"/>
      <w:r>
        <w:t>La page sur mes livres</w:t>
      </w:r>
      <w:bookmarkEnd w:id="12"/>
    </w:p>
    <w:p w14:paraId="3821CB9E" w14:textId="6A0DBE9F" w:rsidR="00D1214D" w:rsidRDefault="00143823" w:rsidP="00D1214D">
      <w:pPr>
        <w:pStyle w:val="Retraitcorpsdetexte3"/>
      </w:pPr>
      <w:r>
        <w:rPr>
          <w:noProof/>
        </w:rPr>
        <w:drawing>
          <wp:inline distT="0" distB="0" distL="0" distR="0" wp14:anchorId="366D60A8" wp14:editId="6FEFA0DD">
            <wp:extent cx="3851148" cy="2167865"/>
            <wp:effectExtent l="0" t="0" r="0" b="4445"/>
            <wp:docPr id="11117872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8266" cy="2177501"/>
                    </a:xfrm>
                    <a:prstGeom prst="rect">
                      <a:avLst/>
                    </a:prstGeom>
                    <a:noFill/>
                    <a:ln>
                      <a:noFill/>
                    </a:ln>
                  </pic:spPr>
                </pic:pic>
              </a:graphicData>
            </a:graphic>
          </wp:inline>
        </w:drawing>
      </w:r>
    </w:p>
    <w:p w14:paraId="7DDEBF75" w14:textId="68925E84" w:rsidR="00143823" w:rsidRDefault="00143823" w:rsidP="00D1214D">
      <w:pPr>
        <w:pStyle w:val="Retraitcorpsdetexte3"/>
      </w:pPr>
      <w:r>
        <w:t>Pour le moment, cette page est accessible en cliquant sur le logo utilisateur (en haut à droite de toutes les pages), et affiche la liste des livres ajoutés par l’utilisateur (pour le moment la liste contient tous les livres, car nous n’avons qu’un utilisateur qui ajoute des livres). Sur chaque livre de la liste figurent 2 boutons pour modifier ou supprimer le livre.</w:t>
      </w:r>
    </w:p>
    <w:p w14:paraId="74CEA754" w14:textId="77777777" w:rsidR="00BC56EE" w:rsidRDefault="00BC56EE" w:rsidP="00D1214D">
      <w:pPr>
        <w:pStyle w:val="Retraitcorpsdetexte3"/>
      </w:pPr>
    </w:p>
    <w:p w14:paraId="5DEA13EF" w14:textId="7F530D10" w:rsidR="00413D92" w:rsidRDefault="00D1214D" w:rsidP="00BC56EE">
      <w:pPr>
        <w:pStyle w:val="Titre3"/>
      </w:pPr>
      <w:bookmarkStart w:id="13" w:name="_Toc223515131"/>
      <w:r>
        <w:t>(Optionnel) La page d’une catégorie spécifique</w:t>
      </w:r>
      <w:bookmarkEnd w:id="13"/>
    </w:p>
    <w:p w14:paraId="351EC833" w14:textId="333E2526" w:rsidR="00BC56EE" w:rsidRDefault="00143823" w:rsidP="00BC56EE">
      <w:pPr>
        <w:pStyle w:val="Retraitcorpsdetexte3"/>
      </w:pPr>
      <w:r>
        <w:rPr>
          <w:noProof/>
        </w:rPr>
        <w:drawing>
          <wp:inline distT="0" distB="0" distL="0" distR="0" wp14:anchorId="7223F260" wp14:editId="7C980B1F">
            <wp:extent cx="3838671" cy="2158061"/>
            <wp:effectExtent l="0" t="0" r="0" b="0"/>
            <wp:docPr id="1210367103"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55262" cy="2167388"/>
                    </a:xfrm>
                    <a:prstGeom prst="rect">
                      <a:avLst/>
                    </a:prstGeom>
                    <a:noFill/>
                    <a:ln>
                      <a:noFill/>
                    </a:ln>
                  </pic:spPr>
                </pic:pic>
              </a:graphicData>
            </a:graphic>
          </wp:inline>
        </w:drawing>
      </w:r>
    </w:p>
    <w:p w14:paraId="626D06EA" w14:textId="710F7395" w:rsidR="00143823" w:rsidRDefault="00143823" w:rsidP="00BC56EE">
      <w:pPr>
        <w:pStyle w:val="Retraitcorpsdetexte3"/>
      </w:pPr>
      <w:r>
        <w:t>Cette page n’est pour le moment pas implémentée dans l’application, lorsqu’elle le sera, nous pourrons y accéder depuis le menu sur la gauche. Cette page liste tous les livres figurant dans la catégorie cliquée (menu à gauche</w:t>
      </w:r>
      <w:r w:rsidR="0020703F">
        <w:t>.</w:t>
      </w:r>
      <w:r>
        <w:t>)</w:t>
      </w:r>
    </w:p>
    <w:p w14:paraId="0E7C4F9E" w14:textId="77777777" w:rsidR="00BC56EE" w:rsidRPr="00BC56EE" w:rsidRDefault="00BC56EE" w:rsidP="00BC56EE">
      <w:pPr>
        <w:pStyle w:val="Retraitcorpsdetexte3"/>
      </w:pPr>
    </w:p>
    <w:p w14:paraId="71B177F7" w14:textId="77777777" w:rsidR="00413D92" w:rsidRPr="00413D92" w:rsidRDefault="00413D92" w:rsidP="00DD18B5">
      <w:pPr>
        <w:pStyle w:val="Retraitcorpsdetexte"/>
      </w:pPr>
    </w:p>
    <w:p w14:paraId="40FD596B" w14:textId="33B58500" w:rsidR="007F30AE" w:rsidRDefault="00413D92" w:rsidP="00D83EAC">
      <w:pPr>
        <w:pStyle w:val="Titre2"/>
      </w:pPr>
      <w:bookmarkStart w:id="14" w:name="_Toc223515132"/>
      <w:r>
        <w:t>Planification de toutes les tâches à réaliser</w:t>
      </w:r>
      <w:bookmarkEnd w:id="14"/>
    </w:p>
    <w:p w14:paraId="2AD0794D" w14:textId="19A0676C" w:rsidR="00413D92" w:rsidRDefault="00D83EAC" w:rsidP="00686992">
      <w:pPr>
        <w:pStyle w:val="Retraitcorpsdetexte"/>
        <w:jc w:val="left"/>
      </w:pPr>
      <w:r w:rsidRPr="00D83EAC">
        <w:t>La planification du projet est une étape clé pour garantir une progression structurée et cohérente de l'ensemble des travaux. Étant donné la portée du projet et le nombre de fonctionnalités à mettre en place, il est indispensable d'organiser précisément les tâches, de les répartir dans le temps et de garantir une visibilité claire sur l'avancement grâce à GitHub Project.</w:t>
      </w:r>
    </w:p>
    <w:p w14:paraId="60E5B581" w14:textId="77777777" w:rsidR="00686992" w:rsidRDefault="00686992" w:rsidP="00686992">
      <w:pPr>
        <w:pStyle w:val="Retraitcorpsdetexte"/>
        <w:jc w:val="left"/>
      </w:pPr>
    </w:p>
    <w:p w14:paraId="2DED2ACF" w14:textId="26C56BA9" w:rsidR="00686992" w:rsidRDefault="00686992" w:rsidP="00686992">
      <w:pPr>
        <w:pStyle w:val="Retraitcorpsdetexte"/>
        <w:jc w:val="left"/>
      </w:pPr>
      <w:r>
        <w:t xml:space="preserve">Dans un premier temps, nous avons commencé par analyser attentivement le cahier des charges afin d’identifier l’ensemble des livrables attendus. </w:t>
      </w:r>
      <w:r w:rsidR="00D83EAC" w:rsidRPr="00D83EAC">
        <w:t>Cette analyse nous a permis de créer plusieurs tâches, telles que la conception des maquettes, la préparation de l'environnement de développement, la rédaction de la documentation, et autres tâches. Chaque grande catégorie a ensuite été déclinée en sous-tâches plus spécifiques, permettant un suivi plus précis et une organisation méthodique du travail.</w:t>
      </w:r>
    </w:p>
    <w:p w14:paraId="5E98C26D" w14:textId="77777777" w:rsidR="00413D92" w:rsidRDefault="00413D92" w:rsidP="00DD18B5">
      <w:pPr>
        <w:pStyle w:val="Retraitcorpsdetexte"/>
      </w:pPr>
    </w:p>
    <w:p w14:paraId="344D7E97" w14:textId="0D7CDD75" w:rsidR="00686992" w:rsidRDefault="00686992" w:rsidP="00D83EAC">
      <w:pPr>
        <w:pStyle w:val="Retraitcorpsdetexte"/>
        <w:jc w:val="left"/>
      </w:pPr>
      <w:r>
        <w:t>Les principales tâches planifiées sont les suivantes :</w:t>
      </w:r>
    </w:p>
    <w:p w14:paraId="1933F91A" w14:textId="317036C7" w:rsidR="00686992" w:rsidRDefault="00D83EAC" w:rsidP="0071640F">
      <w:pPr>
        <w:pStyle w:val="Retraitcorpsdetexte"/>
        <w:numPr>
          <w:ilvl w:val="0"/>
          <w:numId w:val="5"/>
        </w:numPr>
        <w:jc w:val="left"/>
      </w:pPr>
      <w:r>
        <w:t xml:space="preserve">Création </w:t>
      </w:r>
      <w:r w:rsidR="00686992">
        <w:t>des maquettes</w:t>
      </w:r>
    </w:p>
    <w:p w14:paraId="73F35E84" w14:textId="7388F684" w:rsidR="00686992" w:rsidRDefault="00686992" w:rsidP="00D83EAC">
      <w:pPr>
        <w:pStyle w:val="Retraitcorpsdetexte"/>
        <w:ind w:left="1494"/>
        <w:jc w:val="left"/>
      </w:pPr>
      <w:r>
        <w:t>Réalisation des vues principales (Accueil, galerie, mes livres, ajouter un livre, etc.</w:t>
      </w:r>
    </w:p>
    <w:p w14:paraId="429325B8" w14:textId="0F6E99FB" w:rsidR="00686992" w:rsidRDefault="008E03F7" w:rsidP="0071640F">
      <w:pPr>
        <w:pStyle w:val="Retraitcorpsdetexte"/>
        <w:numPr>
          <w:ilvl w:val="0"/>
          <w:numId w:val="5"/>
        </w:numPr>
        <w:jc w:val="left"/>
      </w:pPr>
      <w:r>
        <w:t>Initialisation du projet</w:t>
      </w:r>
    </w:p>
    <w:p w14:paraId="3D134DC9" w14:textId="40282013" w:rsidR="008E03F7" w:rsidRDefault="008E03F7" w:rsidP="00D83EAC">
      <w:pPr>
        <w:pStyle w:val="Retraitcorpsdetexte"/>
        <w:ind w:left="1494"/>
        <w:jc w:val="left"/>
      </w:pPr>
      <w:r>
        <w:t>Préparation du projet Vue.js, installation des dépendances, effacer le non-nécessaire</w:t>
      </w:r>
    </w:p>
    <w:p w14:paraId="3327D0B9" w14:textId="62FC0975" w:rsidR="008E03F7" w:rsidRDefault="008E03F7" w:rsidP="0071640F">
      <w:pPr>
        <w:pStyle w:val="Retraitcorpsdetexte"/>
        <w:numPr>
          <w:ilvl w:val="0"/>
          <w:numId w:val="5"/>
        </w:numPr>
        <w:jc w:val="left"/>
      </w:pPr>
      <w:r>
        <w:t>Initialisation du Vue Routeur</w:t>
      </w:r>
    </w:p>
    <w:p w14:paraId="7DBB38A6" w14:textId="1427C2E6" w:rsidR="008E03F7" w:rsidRDefault="008E03F7" w:rsidP="00D83EAC">
      <w:pPr>
        <w:pStyle w:val="Retraitcorpsdetexte"/>
        <w:ind w:left="1494"/>
        <w:jc w:val="left"/>
      </w:pPr>
      <w:r>
        <w:t xml:space="preserve">Définition des routes, ajout des paramètres requis </w:t>
      </w:r>
      <w:r w:rsidR="00DC7FDC">
        <w:t>et utilisation des routes</w:t>
      </w:r>
    </w:p>
    <w:p w14:paraId="753967BF" w14:textId="3717A00D" w:rsidR="008E03F7" w:rsidRDefault="00DC7FDC" w:rsidP="0071640F">
      <w:pPr>
        <w:pStyle w:val="Retraitcorpsdetexte"/>
        <w:numPr>
          <w:ilvl w:val="0"/>
          <w:numId w:val="5"/>
        </w:numPr>
        <w:jc w:val="left"/>
      </w:pPr>
      <w:r>
        <w:t>Développement des fonctionnalités (plusieurs tâches)</w:t>
      </w:r>
    </w:p>
    <w:p w14:paraId="354618AD" w14:textId="5B883A5A" w:rsidR="00DC7FDC" w:rsidRDefault="00DC7FDC" w:rsidP="00D83EAC">
      <w:pPr>
        <w:pStyle w:val="Retraitcorpsdetexte"/>
        <w:ind w:left="1494"/>
        <w:jc w:val="left"/>
      </w:pPr>
      <w:r>
        <w:t>Gestion des livres, gestion des commentaires (pas de gestion d’utilisateur)</w:t>
      </w:r>
    </w:p>
    <w:p w14:paraId="03210989" w14:textId="77777777" w:rsidR="00DC7FDC" w:rsidRDefault="00DC7FDC" w:rsidP="0071640F">
      <w:pPr>
        <w:pStyle w:val="Retraitcorpsdetexte"/>
        <w:numPr>
          <w:ilvl w:val="0"/>
          <w:numId w:val="5"/>
        </w:numPr>
        <w:jc w:val="left"/>
      </w:pPr>
      <w:r>
        <w:t>Documentation</w:t>
      </w:r>
    </w:p>
    <w:p w14:paraId="25778904" w14:textId="77777777" w:rsidR="00DC7FDC" w:rsidRPr="00413D92" w:rsidRDefault="00DC7FDC" w:rsidP="00D83EAC">
      <w:pPr>
        <w:pStyle w:val="Retraitcorpsdetexte"/>
        <w:ind w:left="1494"/>
        <w:jc w:val="left"/>
      </w:pPr>
      <w:r>
        <w:t>Tout documenter dans ce rapport</w:t>
      </w:r>
    </w:p>
    <w:p w14:paraId="013C6016" w14:textId="1FAA415D" w:rsidR="00DC7FDC" w:rsidRPr="00413D92" w:rsidRDefault="00DC7FDC" w:rsidP="0071640F">
      <w:pPr>
        <w:pStyle w:val="Retraitcorpsdetexte"/>
        <w:numPr>
          <w:ilvl w:val="0"/>
          <w:numId w:val="5"/>
        </w:numPr>
        <w:jc w:val="left"/>
      </w:pPr>
      <w:r>
        <w:t>Test et validation : vérification fonctionnelle et corrections des dernières anomalies</w:t>
      </w:r>
    </w:p>
    <w:p w14:paraId="12B5D49A" w14:textId="71207FF0" w:rsidR="004206A2" w:rsidRDefault="00413D92" w:rsidP="0071640F">
      <w:pPr>
        <w:pStyle w:val="Titre2"/>
      </w:pPr>
      <w:bookmarkStart w:id="15" w:name="_Toc223515133"/>
      <w:r>
        <w:lastRenderedPageBreak/>
        <w:t>Organisation du code</w:t>
      </w:r>
      <w:bookmarkEnd w:id="15"/>
    </w:p>
    <w:p w14:paraId="176BB2F2" w14:textId="23100DFC" w:rsidR="004D687B" w:rsidRDefault="004D687B" w:rsidP="0071640F">
      <w:pPr>
        <w:pStyle w:val="Retraitcorpsdetexte"/>
        <w:keepNext/>
      </w:pPr>
      <w:r>
        <w:t>Afin de gagner en efficacité, nous nous sommes entendus sur une structure du projet et une organisation du code.</w:t>
      </w:r>
    </w:p>
    <w:p w14:paraId="116C8FFE" w14:textId="77777777" w:rsidR="00CB5CAD" w:rsidRDefault="00CB5CAD" w:rsidP="0071640F">
      <w:pPr>
        <w:pStyle w:val="Retraitcorpsdetexte"/>
        <w:keepNext/>
      </w:pPr>
    </w:p>
    <w:p w14:paraId="6CB5F172" w14:textId="5AD014CC" w:rsidR="00CB5CAD" w:rsidRDefault="00CB5CAD" w:rsidP="00CB5CAD">
      <w:pPr>
        <w:pStyle w:val="Retraitcorpsdetexte"/>
        <w:keepNext/>
      </w:pPr>
      <w:r>
        <w:t>2.3.1 Structure du repo</w:t>
      </w:r>
    </w:p>
    <w:p w14:paraId="62B88649" w14:textId="77777777" w:rsidR="00F62C69" w:rsidRDefault="004D687B" w:rsidP="0071640F">
      <w:pPr>
        <w:pStyle w:val="Retraitcorpsdetexte"/>
        <w:keepNext/>
      </w:pPr>
      <w:r>
        <w:t>Concernant la structure du repo (emplacement des dossiers et fichiers), à la racine du repo, nous trouvons les dossiers “doc” et “Passion-Lecture”</w:t>
      </w:r>
      <w:r w:rsidR="0071640F">
        <w:t>. Nous avons donc décidé de séparer la documentation du reste</w:t>
      </w:r>
      <w:r w:rsidR="00D42FA5">
        <w:t xml:space="preserve">. </w:t>
      </w:r>
    </w:p>
    <w:p w14:paraId="6B866456" w14:textId="77777777" w:rsidR="00B26CB8" w:rsidRDefault="00B26CB8" w:rsidP="0071640F">
      <w:pPr>
        <w:pStyle w:val="Retraitcorpsdetexte"/>
        <w:keepNext/>
      </w:pPr>
    </w:p>
    <w:p w14:paraId="121FDB3D" w14:textId="5AF0CB6A" w:rsidR="004D687B" w:rsidRDefault="00D42FA5" w:rsidP="0071640F">
      <w:pPr>
        <w:pStyle w:val="Retraitcorpsdetexte"/>
        <w:keepNext/>
      </w:pPr>
      <w:r>
        <w:t>Ainsi dans le dossier “doc”</w:t>
      </w:r>
      <w:r w:rsidR="00BC0CF1">
        <w:t xml:space="preserve"> se trouvent les </w:t>
      </w:r>
      <w:proofErr w:type="spellStart"/>
      <w:r w:rsidR="00BC0CF1">
        <w:t>JDTs</w:t>
      </w:r>
      <w:proofErr w:type="spellEnd"/>
      <w:r w:rsidR="00BC0CF1">
        <w:t>, le présent rapport, le cahier des charges</w:t>
      </w:r>
      <w:r w:rsidR="00D030E4">
        <w:t xml:space="preserve">, la planification, une analyse des verbes http demandée et un autre dossier contenant les maquettes (wireframes + </w:t>
      </w:r>
      <w:proofErr w:type="spellStart"/>
      <w:r w:rsidR="00D030E4">
        <w:t>mockups</w:t>
      </w:r>
      <w:proofErr w:type="spellEnd"/>
      <w:r w:rsidR="00D030E4">
        <w:t>)</w:t>
      </w:r>
      <w:r w:rsidR="00F62C69">
        <w:t>.</w:t>
      </w:r>
    </w:p>
    <w:p w14:paraId="6FB33761" w14:textId="77777777" w:rsidR="00F62C69" w:rsidRDefault="00F62C69" w:rsidP="0071640F">
      <w:pPr>
        <w:pStyle w:val="Retraitcorpsdetexte"/>
        <w:keepNext/>
      </w:pPr>
    </w:p>
    <w:p w14:paraId="149AEDD6" w14:textId="7FB8BFC5" w:rsidR="00F62C69" w:rsidRDefault="00C608A6" w:rsidP="0071640F">
      <w:pPr>
        <w:pStyle w:val="Retraitcorpsdetexte"/>
        <w:keepNext/>
      </w:pPr>
      <w:r>
        <w:t>D’un autre côté, nous avons donc le dossier “Passion-Lecture”</w:t>
      </w:r>
      <w:r w:rsidR="00A11D96">
        <w:t xml:space="preserve"> dans lequel se trouve la structure de base de </w:t>
      </w:r>
      <w:proofErr w:type="spellStart"/>
      <w:r w:rsidR="00A11D96">
        <w:t>VueJS</w:t>
      </w:r>
      <w:proofErr w:type="spellEnd"/>
      <w:r w:rsidR="00A11D96">
        <w:t>. À quelques détails, en effet dans le dossier “src”</w:t>
      </w:r>
      <w:r w:rsidR="00347E88">
        <w:t xml:space="preserve"> se trouvent des nouveaux arrivés tels que “</w:t>
      </w:r>
      <w:r w:rsidR="0041107B">
        <w:t>components”</w:t>
      </w:r>
      <w:r w:rsidR="00600CF1">
        <w:t xml:space="preserve"> et </w:t>
      </w:r>
      <w:r w:rsidR="007E6017">
        <w:t>“services”</w:t>
      </w:r>
      <w:r w:rsidR="00600CF1">
        <w:t xml:space="preserve">. Vous l’aurez deviné, “components” contient les composants </w:t>
      </w:r>
      <w:r w:rsidR="008F5576">
        <w:t>du projet</w:t>
      </w:r>
      <w:r w:rsidR="004F5183">
        <w:t xml:space="preserve"> c’est-à-dire 3 fichiers </w:t>
      </w:r>
      <w:r w:rsidR="00844730">
        <w:t>“Book”, “Comment” et “</w:t>
      </w:r>
      <w:proofErr w:type="spellStart"/>
      <w:r w:rsidR="00844730">
        <w:t>Comments</w:t>
      </w:r>
      <w:proofErr w:type="spellEnd"/>
      <w:r w:rsidR="00844730">
        <w:t>”</w:t>
      </w:r>
      <w:r w:rsidR="008F5576">
        <w:t xml:space="preserve">. Le dossier </w:t>
      </w:r>
      <w:r w:rsidR="008F5576">
        <w:lastRenderedPageBreak/>
        <w:t>“services” contient 5 fichiers</w:t>
      </w:r>
      <w:r w:rsidR="005729CD">
        <w:t xml:space="preserve"> pour les services des auteurs, livres, catégories, éditeurs et utilisateurs.</w:t>
      </w:r>
    </w:p>
    <w:p w14:paraId="74D95D00" w14:textId="77777777" w:rsidR="005729CD" w:rsidRDefault="005729CD" w:rsidP="0071640F">
      <w:pPr>
        <w:pStyle w:val="Retraitcorpsdetexte"/>
        <w:keepNext/>
      </w:pPr>
    </w:p>
    <w:p w14:paraId="5DDB21AC" w14:textId="64A613F4" w:rsidR="00194BB8" w:rsidRDefault="00194BB8" w:rsidP="0071640F">
      <w:pPr>
        <w:pStyle w:val="Retraitcorpsdetexte"/>
        <w:keepNext/>
      </w:pPr>
      <w:r>
        <w:t>2.3.2 Organisation du code</w:t>
      </w:r>
    </w:p>
    <w:p w14:paraId="726B9BDD" w14:textId="77777777" w:rsidR="0032052F" w:rsidRDefault="0032052F" w:rsidP="0071640F">
      <w:pPr>
        <w:pStyle w:val="Retraitcorpsdetexte"/>
        <w:keepNext/>
      </w:pPr>
    </w:p>
    <w:p w14:paraId="26E64C0C" w14:textId="22BE4BD9" w:rsidR="00194BB8" w:rsidRDefault="00042A71" w:rsidP="0071640F">
      <w:pPr>
        <w:pStyle w:val="Retraitcorpsdetexte"/>
        <w:keepNext/>
      </w:pPr>
      <w:r>
        <w:t>Template vue</w:t>
      </w:r>
    </w:p>
    <w:p w14:paraId="224CBC47" w14:textId="612FDBEE" w:rsidR="00413D92" w:rsidRDefault="00A51023" w:rsidP="00E87706">
      <w:pPr>
        <w:pStyle w:val="Retraitcorpsdetexte"/>
        <w:keepNext/>
      </w:pPr>
      <w:r>
        <w:t>Les templates vue sont construits en 3 parties</w:t>
      </w:r>
      <w:bookmarkStart w:id="16" w:name="_Toc532179964"/>
      <w:bookmarkStart w:id="17" w:name="_Toc165969648"/>
      <w:bookmarkStart w:id="18" w:name="_Toc308526337"/>
      <w:r w:rsidR="0032052F">
        <w:t>.</w:t>
      </w:r>
    </w:p>
    <w:p w14:paraId="2B390AE3" w14:textId="1420F976" w:rsidR="006B1486" w:rsidRDefault="00FE453B" w:rsidP="00E87706">
      <w:pPr>
        <w:pStyle w:val="Retraitcorpsdetexte"/>
        <w:keepNext/>
      </w:pPr>
      <w:r>
        <w:rPr>
          <w:noProof/>
        </w:rPr>
        <w:drawing>
          <wp:inline distT="0" distB="0" distL="0" distR="0" wp14:anchorId="500EE727" wp14:editId="52FCD8CA">
            <wp:extent cx="5486400" cy="3200400"/>
            <wp:effectExtent l="38100" t="0" r="19050" b="0"/>
            <wp:docPr id="753021517" name="Diagramme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39B5672" w14:textId="13841C42" w:rsidR="00522800" w:rsidRDefault="007B6827" w:rsidP="00E87706">
      <w:pPr>
        <w:pStyle w:val="Retraitcorpsdetexte"/>
        <w:keepNext/>
      </w:pPr>
      <w:r>
        <w:t>Précisions</w:t>
      </w:r>
      <w:r w:rsidR="00B04144">
        <w:t xml:space="preserve"> : </w:t>
      </w:r>
    </w:p>
    <w:p w14:paraId="60853F59" w14:textId="77777777" w:rsidR="00837B6F" w:rsidRDefault="00805461" w:rsidP="00805461">
      <w:pPr>
        <w:pStyle w:val="Retraitcorpsdetexte"/>
        <w:keepNext/>
      </w:pPr>
      <w:r>
        <w:t xml:space="preserve">Dans la partie import, nous nous occupons de l’import des relations telle que les services et </w:t>
      </w:r>
      <w:r w:rsidR="005D1C94">
        <w:t xml:space="preserve">mots-clés comme </w:t>
      </w:r>
      <w:proofErr w:type="spellStart"/>
      <w:r w:rsidR="005D1C94" w:rsidRPr="005D1C94">
        <w:rPr>
          <w:color w:val="548DD4" w:themeColor="text2" w:themeTint="99"/>
        </w:rPr>
        <w:t>onMounted</w:t>
      </w:r>
      <w:proofErr w:type="spellEnd"/>
      <w:r w:rsidR="00A35E1B">
        <w:t xml:space="preserve">. </w:t>
      </w:r>
    </w:p>
    <w:p w14:paraId="61648E84" w14:textId="69737CDE" w:rsidR="00B04144" w:rsidRDefault="00A35E1B" w:rsidP="00805461">
      <w:pPr>
        <w:pStyle w:val="Retraitcorpsdetexte"/>
        <w:keepNext/>
      </w:pPr>
      <w:r>
        <w:t>Vient ensuite la partie de définiti</w:t>
      </w:r>
      <w:r w:rsidR="00C55356">
        <w:t>on des variables. Dans</w:t>
      </w:r>
      <w:r w:rsidR="00837B6F">
        <w:t xml:space="preserve"> cette partie nous utilisons principalement la syntaxe </w:t>
      </w:r>
      <w:proofErr w:type="spellStart"/>
      <w:r w:rsidR="00837B6F">
        <w:rPr>
          <w:color w:val="4F81BD" w:themeColor="accent1"/>
        </w:rPr>
        <w:t>const</w:t>
      </w:r>
      <w:proofErr w:type="spellEnd"/>
      <w:r w:rsidR="00837B6F">
        <w:rPr>
          <w:color w:val="4F81BD" w:themeColor="accent1"/>
        </w:rPr>
        <w:t xml:space="preserve"> </w:t>
      </w:r>
      <w:proofErr w:type="spellStart"/>
      <w:r w:rsidR="00B53091">
        <w:rPr>
          <w:color w:val="4F81BD" w:themeColor="accent1"/>
        </w:rPr>
        <w:t>nomVariable</w:t>
      </w:r>
      <w:proofErr w:type="spellEnd"/>
      <w:r w:rsidR="00B53091">
        <w:rPr>
          <w:color w:val="4F81BD" w:themeColor="accent1"/>
        </w:rPr>
        <w:t xml:space="preserve"> = </w:t>
      </w:r>
      <w:proofErr w:type="spellStart"/>
      <w:r w:rsidR="00B53091">
        <w:rPr>
          <w:color w:val="4F81BD" w:themeColor="accent1"/>
        </w:rPr>
        <w:t>ref</w:t>
      </w:r>
      <w:proofErr w:type="spellEnd"/>
      <w:r w:rsidR="00B53091">
        <w:rPr>
          <w:color w:val="4F81BD" w:themeColor="accent1"/>
        </w:rPr>
        <w:t>(</w:t>
      </w:r>
      <w:proofErr w:type="spellStart"/>
      <w:r w:rsidR="00B53091">
        <w:rPr>
          <w:color w:val="4F81BD" w:themeColor="accent1"/>
        </w:rPr>
        <w:t>null</w:t>
      </w:r>
      <w:proofErr w:type="spellEnd"/>
      <w:r w:rsidR="00B53091">
        <w:rPr>
          <w:color w:val="4F81BD" w:themeColor="accent1"/>
        </w:rPr>
        <w:t>)</w:t>
      </w:r>
      <w:r w:rsidR="00B53091">
        <w:t xml:space="preserve">, bien que </w:t>
      </w:r>
      <w:r w:rsidR="00E54D6C">
        <w:t xml:space="preserve">certaines variables ne requièrent pas le mot-clé </w:t>
      </w:r>
      <w:proofErr w:type="spellStart"/>
      <w:r w:rsidR="00E54D6C">
        <w:rPr>
          <w:color w:val="4F81BD" w:themeColor="accent1"/>
        </w:rPr>
        <w:t>ref</w:t>
      </w:r>
      <w:proofErr w:type="spellEnd"/>
      <w:r w:rsidR="00E54D6C">
        <w:t>.</w:t>
      </w:r>
    </w:p>
    <w:p w14:paraId="28CE8C5F" w14:textId="657A39F0" w:rsidR="001A3718" w:rsidRDefault="001A3718" w:rsidP="00805461">
      <w:pPr>
        <w:pStyle w:val="Retraitcorpsdetexte"/>
        <w:keepNext/>
      </w:pPr>
      <w:r>
        <w:t xml:space="preserve">Nous récupérons ensuite les données via les services précédemment importés et </w:t>
      </w:r>
      <w:r w:rsidR="004740CE">
        <w:t>assignons les variables nécessaires.</w:t>
      </w:r>
    </w:p>
    <w:p w14:paraId="2B3D47D2" w14:textId="4B6DEADA" w:rsidR="004740CE" w:rsidRDefault="004740CE" w:rsidP="00805461">
      <w:pPr>
        <w:pStyle w:val="Retraitcorpsdetexte"/>
        <w:keepNext/>
      </w:pPr>
      <w:r>
        <w:t>Enfin vient la partie où figurent les autres</w:t>
      </w:r>
      <w:r w:rsidR="007B6827">
        <w:t xml:space="preserve"> fonctions utiles au code, des fonctions telles que la validation du formulaire, l’envoi des données via une requête post du service correspondant et etc…</w:t>
      </w:r>
    </w:p>
    <w:p w14:paraId="2F1CB032" w14:textId="6E256C81" w:rsidR="007B6827" w:rsidRDefault="007B6827" w:rsidP="00805461">
      <w:pPr>
        <w:pStyle w:val="Retraitcorpsdetexte"/>
        <w:keepNext/>
      </w:pPr>
      <w:r>
        <w:t xml:space="preserve">Le code html accompagné des instructions vue se trouve évidemment à l’intérieur de la balise </w:t>
      </w:r>
      <w:proofErr w:type="spellStart"/>
      <w:r>
        <w:t>template</w:t>
      </w:r>
      <w:proofErr w:type="spellEnd"/>
      <w:r>
        <w:t>.</w:t>
      </w:r>
    </w:p>
    <w:p w14:paraId="6FD26A38" w14:textId="44FE8967" w:rsidR="007B6827" w:rsidRPr="00E54D6C" w:rsidRDefault="007B6827" w:rsidP="00805461">
      <w:pPr>
        <w:pStyle w:val="Retraitcorpsdetexte"/>
        <w:keepNext/>
      </w:pPr>
      <w:r>
        <w:t>Enfin la balise style sera presque toujours vide ou contiendra très peu de choses, car nous avons décidé de regrouper le CSS dans le fichier “main.css”.</w:t>
      </w:r>
    </w:p>
    <w:p w14:paraId="7EADFC19" w14:textId="77777777" w:rsidR="00522800" w:rsidRDefault="00522800" w:rsidP="00E87706">
      <w:pPr>
        <w:pStyle w:val="Retraitcorpsdetexte"/>
        <w:keepNext/>
      </w:pPr>
    </w:p>
    <w:p w14:paraId="646D4CCE" w14:textId="77777777" w:rsidR="007B6827" w:rsidRDefault="007B6827" w:rsidP="00E87706">
      <w:pPr>
        <w:pStyle w:val="Retraitcorpsdetexte"/>
        <w:keepNext/>
      </w:pPr>
    </w:p>
    <w:p w14:paraId="32F1C3B0" w14:textId="684AF53C" w:rsidR="00E87706" w:rsidRPr="00413D92" w:rsidRDefault="00E87706" w:rsidP="00E87706">
      <w:pPr>
        <w:pStyle w:val="Retraitcorpsdetexte"/>
        <w:keepNext/>
      </w:pPr>
    </w:p>
    <w:p w14:paraId="683886E6" w14:textId="77777777" w:rsidR="007F30AE" w:rsidRPr="007F30AE" w:rsidRDefault="007F30AE" w:rsidP="00DD18B5">
      <w:pPr>
        <w:pStyle w:val="Titre1"/>
      </w:pPr>
      <w:bookmarkStart w:id="19" w:name="_Toc223515134"/>
      <w:r w:rsidRPr="007F30AE">
        <w:lastRenderedPageBreak/>
        <w:t>Réalisation</w:t>
      </w:r>
      <w:bookmarkEnd w:id="16"/>
      <w:bookmarkEnd w:id="17"/>
      <w:bookmarkEnd w:id="18"/>
      <w:bookmarkEnd w:id="19"/>
    </w:p>
    <w:p w14:paraId="430C964E" w14:textId="0888B213" w:rsidR="00413D92" w:rsidRDefault="00413D92" w:rsidP="00D83EAC">
      <w:pPr>
        <w:pStyle w:val="Titre2"/>
      </w:pPr>
      <w:bookmarkStart w:id="20" w:name="_Toc223515135"/>
      <w:bookmarkStart w:id="21" w:name="_Toc532179960"/>
      <w:bookmarkStart w:id="22" w:name="_Toc165969644"/>
      <w:bookmarkStart w:id="23" w:name="_Toc308526339"/>
      <w:r>
        <w:t>Fonctionnalités technique demandées</w:t>
      </w:r>
      <w:bookmarkEnd w:id="20"/>
    </w:p>
    <w:p w14:paraId="70D75AFE" w14:textId="77777777" w:rsidR="00413D92" w:rsidRDefault="00413D92" w:rsidP="00DD18B5">
      <w:pPr>
        <w:pStyle w:val="Retraitcorpsdetexte"/>
      </w:pPr>
    </w:p>
    <w:p w14:paraId="4A7757F7" w14:textId="77777777" w:rsidR="00413D92" w:rsidRPr="00413D92" w:rsidRDefault="00413D92" w:rsidP="00DD18B5">
      <w:pPr>
        <w:pStyle w:val="Retraitcorpsdetexte"/>
      </w:pPr>
    </w:p>
    <w:p w14:paraId="690D8746" w14:textId="1E12F371" w:rsidR="00505421" w:rsidRDefault="00413D92" w:rsidP="00D83EAC">
      <w:pPr>
        <w:pStyle w:val="Titre2"/>
      </w:pPr>
      <w:bookmarkStart w:id="24" w:name="_Toc223515136"/>
      <w:bookmarkEnd w:id="21"/>
      <w:bookmarkEnd w:id="22"/>
      <w:bookmarkEnd w:id="23"/>
      <w:r>
        <w:t xml:space="preserve">Organisation de la gestion du code avec </w:t>
      </w:r>
      <w:bookmarkEnd w:id="24"/>
      <w:r w:rsidR="008F6A8A">
        <w:t>GitHub</w:t>
      </w:r>
    </w:p>
    <w:p w14:paraId="51C92C06" w14:textId="123A69A0" w:rsidR="00413D92" w:rsidRDefault="008F6A8A" w:rsidP="00DD18B5">
      <w:pPr>
        <w:pStyle w:val="Retraitcorpsdetexte"/>
      </w:pPr>
      <w:r w:rsidRPr="008F6A8A">
        <w:rPr>
          <w:highlight w:val="yellow"/>
        </w:rPr>
        <w:t>Parler de si utiliser branche ou non</w:t>
      </w:r>
    </w:p>
    <w:p w14:paraId="30918397" w14:textId="77777777" w:rsidR="008F6A8A" w:rsidRDefault="008F6A8A" w:rsidP="00DD18B5">
      <w:pPr>
        <w:pStyle w:val="Retraitcorpsdetexte"/>
      </w:pPr>
    </w:p>
    <w:p w14:paraId="093B4628" w14:textId="77777777" w:rsidR="00413D92" w:rsidRPr="00413D92" w:rsidRDefault="00413D92" w:rsidP="00DD18B5">
      <w:pPr>
        <w:pStyle w:val="Retraitcorpsdetexte"/>
      </w:pPr>
    </w:p>
    <w:p w14:paraId="4C2376E4" w14:textId="77777777" w:rsidR="007F30AE" w:rsidRPr="007F30AE" w:rsidRDefault="007F30AE" w:rsidP="00DD18B5">
      <w:pPr>
        <w:pStyle w:val="Titre1"/>
      </w:pPr>
      <w:bookmarkStart w:id="25" w:name="_Toc165969653"/>
      <w:bookmarkStart w:id="26" w:name="_Toc308526342"/>
      <w:bookmarkStart w:id="27" w:name="_Toc223515137"/>
      <w:r w:rsidRPr="007F30AE">
        <w:t>Conclusion</w:t>
      </w:r>
      <w:bookmarkEnd w:id="25"/>
      <w:bookmarkEnd w:id="26"/>
      <w:bookmarkEnd w:id="27"/>
    </w:p>
    <w:p w14:paraId="0794F361" w14:textId="7E90AE1B" w:rsidR="007F30AE" w:rsidRDefault="00413D92" w:rsidP="00D83EAC">
      <w:pPr>
        <w:pStyle w:val="Titre2"/>
      </w:pPr>
      <w:bookmarkStart w:id="28" w:name="_Toc223515138"/>
      <w:r>
        <w:t>Conclusion générale</w:t>
      </w:r>
      <w:bookmarkEnd w:id="28"/>
    </w:p>
    <w:p w14:paraId="7A4EBC3F" w14:textId="77777777" w:rsidR="00413D92" w:rsidRDefault="00413D92" w:rsidP="00DD18B5">
      <w:pPr>
        <w:pStyle w:val="Retraitcorpsdetexte"/>
      </w:pPr>
    </w:p>
    <w:p w14:paraId="33BA8BC1" w14:textId="77777777" w:rsidR="00413D92" w:rsidRPr="00413D92" w:rsidRDefault="00413D92" w:rsidP="00DD18B5">
      <w:pPr>
        <w:pStyle w:val="Retraitcorpsdetexte"/>
      </w:pPr>
    </w:p>
    <w:p w14:paraId="03961E29" w14:textId="13413109" w:rsidR="007F30AE" w:rsidRDefault="00413D92" w:rsidP="00D83EAC">
      <w:pPr>
        <w:pStyle w:val="Titre2"/>
      </w:pPr>
      <w:bookmarkStart w:id="29" w:name="_Toc223515139"/>
      <w:r>
        <w:t>Conclusion personnelle</w:t>
      </w:r>
      <w:bookmarkEnd w:id="29"/>
    </w:p>
    <w:p w14:paraId="577E96FC" w14:textId="77777777" w:rsidR="00413D92" w:rsidRDefault="00413D92" w:rsidP="00DD18B5">
      <w:pPr>
        <w:pStyle w:val="Retraitcorpsdetexte"/>
      </w:pPr>
    </w:p>
    <w:p w14:paraId="1047BE24" w14:textId="77777777" w:rsidR="00413D92" w:rsidRPr="00413D92" w:rsidRDefault="00413D92" w:rsidP="00DD18B5">
      <w:pPr>
        <w:pStyle w:val="Retraitcorpsdetexte"/>
      </w:pPr>
    </w:p>
    <w:p w14:paraId="44F5A973" w14:textId="32BE06F8" w:rsidR="007F30AE" w:rsidRDefault="00413D92" w:rsidP="00D83EAC">
      <w:pPr>
        <w:pStyle w:val="Titre2"/>
      </w:pPr>
      <w:bookmarkStart w:id="30" w:name="_Toc223515140"/>
      <w:r>
        <w:t>Critique(s) constructive</w:t>
      </w:r>
      <w:bookmarkEnd w:id="30"/>
    </w:p>
    <w:p w14:paraId="05294718" w14:textId="77777777" w:rsidR="00413D92" w:rsidRDefault="00413D92" w:rsidP="00DD18B5">
      <w:pPr>
        <w:pStyle w:val="Retraitcorpsdetexte"/>
      </w:pPr>
    </w:p>
    <w:p w14:paraId="5B244A72" w14:textId="77777777" w:rsidR="00413D92" w:rsidRPr="00413D92" w:rsidRDefault="00413D92" w:rsidP="00DD18B5">
      <w:pPr>
        <w:pStyle w:val="Retraitcorpsdetexte"/>
      </w:pPr>
    </w:p>
    <w:p w14:paraId="27B72764" w14:textId="2A9A20B1" w:rsidR="007F30AE" w:rsidRDefault="00413D92" w:rsidP="00DD18B5">
      <w:pPr>
        <w:pStyle w:val="Titre1"/>
      </w:pPr>
      <w:bookmarkStart w:id="31" w:name="_Toc223515141"/>
      <w:r>
        <w:t>Webographie / bibliographie / glossaire</w:t>
      </w:r>
      <w:bookmarkEnd w:id="31"/>
    </w:p>
    <w:p w14:paraId="29B388F0" w14:textId="207E307C" w:rsidR="00413D92" w:rsidRDefault="00000000" w:rsidP="0071640F">
      <w:pPr>
        <w:pStyle w:val="Corpsdetexte"/>
        <w:numPr>
          <w:ilvl w:val="0"/>
          <w:numId w:val="5"/>
        </w:numPr>
      </w:pPr>
      <w:hyperlink r:id="rId25" w:history="1">
        <w:r w:rsidR="00DC7FDC" w:rsidRPr="00DC7FDC">
          <w:rPr>
            <w:rStyle w:val="Lienhypertexte"/>
          </w:rPr>
          <w:t>https://vuejs.org/</w:t>
        </w:r>
      </w:hyperlink>
    </w:p>
    <w:p w14:paraId="73EC3707" w14:textId="1891C8C2" w:rsidR="00DC7FDC" w:rsidRDefault="00000000" w:rsidP="0071640F">
      <w:pPr>
        <w:pStyle w:val="Corpsdetexte"/>
        <w:numPr>
          <w:ilvl w:val="0"/>
          <w:numId w:val="5"/>
        </w:numPr>
      </w:pPr>
      <w:hyperlink r:id="rId26" w:history="1">
        <w:r w:rsidR="00DC7FDC">
          <w:rPr>
            <w:rStyle w:val="Lienhypertexte"/>
          </w:rPr>
          <w:t>https://www.journaldunet.fr/developpeur/developpement/1441159-axios-concevoir-une-requete-post-pour-renvoyer-les-donnees-d-un-formulaire/</w:t>
        </w:r>
      </w:hyperlink>
    </w:p>
    <w:p w14:paraId="11F854C1" w14:textId="5001D814" w:rsidR="00DC7FDC" w:rsidRDefault="00000000" w:rsidP="0071640F">
      <w:pPr>
        <w:pStyle w:val="Corpsdetexte"/>
        <w:numPr>
          <w:ilvl w:val="0"/>
          <w:numId w:val="5"/>
        </w:numPr>
      </w:pPr>
      <w:hyperlink r:id="rId27" w:history="1">
        <w:r w:rsidR="00DC7FDC">
          <w:rPr>
            <w:rStyle w:val="Lienhypertexte"/>
          </w:rPr>
          <w:t>https://developer.mozilla.org/</w:t>
        </w:r>
      </w:hyperlink>
    </w:p>
    <w:p w14:paraId="1739FC17" w14:textId="21B0D670" w:rsidR="00DC7FDC" w:rsidRPr="00D83EAC" w:rsidRDefault="00000000" w:rsidP="0071640F">
      <w:pPr>
        <w:pStyle w:val="Corpsdetexte"/>
        <w:numPr>
          <w:ilvl w:val="0"/>
          <w:numId w:val="5"/>
        </w:numPr>
        <w:rPr>
          <w:rStyle w:val="Lienhypertexte"/>
          <w:color w:val="auto"/>
          <w:u w:val="none"/>
        </w:rPr>
      </w:pPr>
      <w:hyperlink r:id="rId28" w:history="1">
        <w:r w:rsidR="00DC7FDC">
          <w:rPr>
            <w:rStyle w:val="Lienhypertexte"/>
          </w:rPr>
          <w:t>https://www.w3schools.com/</w:t>
        </w:r>
      </w:hyperlink>
    </w:p>
    <w:p w14:paraId="2DC97AA1" w14:textId="02FB586E" w:rsidR="00D83EAC" w:rsidRPr="0057185C" w:rsidRDefault="00000000" w:rsidP="0071640F">
      <w:pPr>
        <w:pStyle w:val="Corpsdetexte"/>
        <w:numPr>
          <w:ilvl w:val="0"/>
          <w:numId w:val="5"/>
        </w:numPr>
        <w:rPr>
          <w:rStyle w:val="Lienhypertexte"/>
          <w:color w:val="auto"/>
          <w:u w:val="none"/>
        </w:rPr>
      </w:pPr>
      <w:hyperlink r:id="rId29" w:history="1">
        <w:r w:rsidR="00D83EAC">
          <w:rPr>
            <w:rStyle w:val="Lienhypertexte"/>
          </w:rPr>
          <w:t>https://codelynx.dev/posts/sleep-javascript</w:t>
        </w:r>
      </w:hyperlink>
    </w:p>
    <w:p w14:paraId="6AB9E865" w14:textId="5AB6B1B4" w:rsidR="0057185C" w:rsidRPr="002E3940" w:rsidRDefault="00000000" w:rsidP="0071640F">
      <w:pPr>
        <w:pStyle w:val="Corpsdetexte"/>
        <w:numPr>
          <w:ilvl w:val="0"/>
          <w:numId w:val="5"/>
        </w:numPr>
        <w:rPr>
          <w:rStyle w:val="Lienhypertexte"/>
          <w:color w:val="auto"/>
          <w:u w:val="none"/>
        </w:rPr>
      </w:pPr>
      <w:hyperlink r:id="rId30" w:history="1">
        <w:r w:rsidR="00E50D7F">
          <w:rPr>
            <w:rStyle w:val="Lienhypertexte"/>
          </w:rPr>
          <w:t>https://strapi.io/blog/yup-validation-in-react-hook-form-a-complete-guide-with-examples</w:t>
        </w:r>
      </w:hyperlink>
    </w:p>
    <w:p w14:paraId="1E9AC50D" w14:textId="1DD18D0D" w:rsidR="00706F55" w:rsidRPr="00706F55" w:rsidRDefault="00000000" w:rsidP="00706F55">
      <w:pPr>
        <w:pStyle w:val="Paragraphedeliste"/>
        <w:numPr>
          <w:ilvl w:val="0"/>
          <w:numId w:val="5"/>
        </w:numPr>
      </w:pPr>
      <w:hyperlink r:id="rId31" w:history="1">
        <w:r w:rsidR="00706F55" w:rsidRPr="001556C2">
          <w:rPr>
            <w:rStyle w:val="Lienhypertexte"/>
          </w:rPr>
          <w:t>https://stackoverflow.com</w:t>
        </w:r>
      </w:hyperlink>
      <w:r w:rsidR="00706F55">
        <w:t xml:space="preserve"> </w:t>
      </w:r>
    </w:p>
    <w:p w14:paraId="5E9C8D2D" w14:textId="7DE0B47B" w:rsidR="00C77C40" w:rsidRDefault="00000000" w:rsidP="0071640F">
      <w:pPr>
        <w:pStyle w:val="Corpsdetexte"/>
        <w:numPr>
          <w:ilvl w:val="0"/>
          <w:numId w:val="5"/>
        </w:numPr>
      </w:pPr>
      <w:hyperlink r:id="rId32" w:history="1">
        <w:r w:rsidR="00C77C40" w:rsidRPr="001556C2">
          <w:rPr>
            <w:rStyle w:val="Lienhypertexte"/>
          </w:rPr>
          <w:t>https://developer.mozilla.org/en-US/docs/Web/JavaScript/Reference/Statements/for...of</w:t>
        </w:r>
      </w:hyperlink>
    </w:p>
    <w:p w14:paraId="23E37B5F" w14:textId="339FF27C" w:rsidR="00B642F9" w:rsidRPr="00413D92" w:rsidRDefault="00000000" w:rsidP="0071640F">
      <w:pPr>
        <w:pStyle w:val="Corpsdetexte"/>
        <w:numPr>
          <w:ilvl w:val="0"/>
          <w:numId w:val="5"/>
        </w:numPr>
      </w:pPr>
      <w:hyperlink r:id="rId33" w:tgtFrame="_blank" w:tooltip="https://dev.to/hi_iam_chris/vuejs-part-11-sending-data-from-component-to-parent-4hn3" w:history="1">
        <w:r w:rsidR="00B642F9" w:rsidRPr="00B642F9">
          <w:rPr>
            <w:rStyle w:val="Lienhypertexte"/>
          </w:rPr>
          <w:t>https://dev.to/hi_iam_chris/vuejs-part-11-sending-data-from-component-to-parent-4hn3</w:t>
        </w:r>
      </w:hyperlink>
    </w:p>
    <w:sectPr w:rsidR="00B642F9" w:rsidRPr="00413D92" w:rsidSect="00D160DD">
      <w:headerReference w:type="default" r:id="rId34"/>
      <w:footerReference w:type="default" r:id="rId35"/>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3D4B0" w14:textId="77777777" w:rsidR="00A67B16" w:rsidRDefault="00A67B16" w:rsidP="00DD18B5">
      <w:r>
        <w:separator/>
      </w:r>
    </w:p>
  </w:endnote>
  <w:endnote w:type="continuationSeparator" w:id="0">
    <w:p w14:paraId="53B659E6" w14:textId="77777777" w:rsidR="00A67B16" w:rsidRDefault="00A67B16" w:rsidP="00DD1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209"/>
      <w:gridCol w:w="2821"/>
    </w:tblGrid>
    <w:tr w:rsidR="00AA4393" w:rsidRPr="00000197" w14:paraId="352E6EA2" w14:textId="77777777" w:rsidTr="00FE6922">
      <w:trPr>
        <w:trHeight w:hRule="exact" w:val="292"/>
      </w:trPr>
      <w:tc>
        <w:tcPr>
          <w:tcW w:w="3428" w:type="dxa"/>
          <w:vAlign w:val="center"/>
        </w:tcPr>
        <w:p w14:paraId="32F20B8E" w14:textId="0672ACF4" w:rsidR="00AA4393" w:rsidRPr="00000197" w:rsidRDefault="00AA4393" w:rsidP="008E7205">
          <w:pPr>
            <w:pStyle w:val="-Pieddepage"/>
            <w:spacing w:after="0" w:line="240" w:lineRule="auto"/>
          </w:pPr>
          <w:r w:rsidRPr="00742484">
            <w:t>Auteur</w:t>
          </w:r>
          <w:r w:rsidR="00413D92">
            <w:t> : Jonathan et Néo</w:t>
          </w:r>
        </w:p>
      </w:tc>
      <w:tc>
        <w:tcPr>
          <w:tcW w:w="2612" w:type="dxa"/>
          <w:vAlign w:val="center"/>
        </w:tcPr>
        <w:p w14:paraId="0AB227D9" w14:textId="77777777" w:rsidR="00AA4393" w:rsidRPr="00000197" w:rsidRDefault="00AA4393" w:rsidP="008E7205">
          <w:pPr>
            <w:pStyle w:val="-Pieddepage"/>
            <w:spacing w:after="0" w:line="240" w:lineRule="auto"/>
            <w:jc w:val="center"/>
          </w:pPr>
        </w:p>
      </w:tc>
      <w:tc>
        <w:tcPr>
          <w:tcW w:w="3030" w:type="dxa"/>
          <w:gridSpan w:val="2"/>
          <w:vAlign w:val="center"/>
        </w:tcPr>
        <w:p w14:paraId="6FAF5A77" w14:textId="532D0A43" w:rsidR="00AA4393" w:rsidRPr="00000197" w:rsidRDefault="00AA4393" w:rsidP="008E7205">
          <w:pPr>
            <w:pStyle w:val="-Pieddepage"/>
            <w:spacing w:after="0" w:line="240" w:lineRule="auto"/>
            <w:jc w:val="right"/>
          </w:pPr>
          <w:r>
            <w:t>Création</w:t>
          </w:r>
          <w:r w:rsidRPr="00000197">
            <w:t xml:space="preserve"> : </w:t>
          </w:r>
          <w:r w:rsidR="00A65F0B">
            <w:fldChar w:fldCharType="begin"/>
          </w:r>
          <w:r>
            <w:instrText xml:space="preserve"> CREATEDATE  \@ "dd.MM.yyyy"  \* MERGEFORMAT </w:instrText>
          </w:r>
          <w:r w:rsidR="00A65F0B">
            <w:fldChar w:fldCharType="separate"/>
          </w:r>
          <w:r w:rsidR="006F429E">
            <w:rPr>
              <w:noProof/>
            </w:rPr>
            <w:t>03.03.2026</w:t>
          </w:r>
          <w:r w:rsidR="00A65F0B">
            <w:fldChar w:fldCharType="end"/>
          </w:r>
        </w:p>
      </w:tc>
    </w:tr>
    <w:tr w:rsidR="00AA4393" w:rsidRPr="00000197" w14:paraId="3F38122F" w14:textId="77777777" w:rsidTr="00FE6922">
      <w:tc>
        <w:tcPr>
          <w:tcW w:w="3428" w:type="dxa"/>
          <w:vAlign w:val="center"/>
        </w:tcPr>
        <w:p w14:paraId="515709CD" w14:textId="5C464C87" w:rsidR="00AA4393" w:rsidRPr="00000197" w:rsidRDefault="00AA4393" w:rsidP="008E7205">
          <w:pPr>
            <w:pStyle w:val="-Pieddepage"/>
            <w:spacing w:after="0" w:line="240" w:lineRule="auto"/>
            <w:rPr>
              <w:rFonts w:cs="Arial"/>
              <w:szCs w:val="16"/>
            </w:rPr>
          </w:pPr>
          <w:r>
            <w:rPr>
              <w:rFonts w:cs="Arial"/>
              <w:szCs w:val="16"/>
            </w:rPr>
            <w:t xml:space="preserve">Modifié par : </w:t>
          </w:r>
          <w:r w:rsidR="00A65F0B">
            <w:rPr>
              <w:szCs w:val="20"/>
            </w:rPr>
            <w:fldChar w:fldCharType="begin"/>
          </w:r>
          <w:r>
            <w:instrText xml:space="preserve"> LASTSAVEDBY   \* MERGEFORMAT </w:instrText>
          </w:r>
          <w:r w:rsidR="00A65F0B">
            <w:rPr>
              <w:szCs w:val="20"/>
            </w:rPr>
            <w:fldChar w:fldCharType="separate"/>
          </w:r>
          <w:r w:rsidR="006F429E">
            <w:rPr>
              <w:noProof/>
            </w:rPr>
            <w:t>Néo Darbellay</w:t>
          </w:r>
          <w:r w:rsidR="00A65F0B">
            <w:rPr>
              <w:rFonts w:cs="Arial"/>
              <w:noProof/>
              <w:szCs w:val="16"/>
            </w:rPr>
            <w:fldChar w:fldCharType="end"/>
          </w:r>
        </w:p>
      </w:tc>
      <w:tc>
        <w:tcPr>
          <w:tcW w:w="2612" w:type="dxa"/>
          <w:vAlign w:val="center"/>
        </w:tcPr>
        <w:p w14:paraId="131FEC38" w14:textId="77777777" w:rsidR="00AA4393" w:rsidRPr="00000197" w:rsidRDefault="00AA4393" w:rsidP="008E7205">
          <w:pPr>
            <w:pStyle w:val="-Pieddepage"/>
            <w:spacing w:after="0" w:line="240" w:lineRule="auto"/>
            <w:jc w:val="center"/>
          </w:pPr>
          <w:r w:rsidRPr="00000197">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30" w:type="dxa"/>
          <w:gridSpan w:val="2"/>
          <w:vAlign w:val="center"/>
        </w:tcPr>
        <w:p w14:paraId="4AB5E5A7" w14:textId="4A4B8332" w:rsidR="00AA4393" w:rsidRPr="00000197" w:rsidRDefault="00AA4393" w:rsidP="008E7205">
          <w:pPr>
            <w:pStyle w:val="-Pieddepage"/>
            <w:spacing w:after="0" w:line="240" w:lineRule="auto"/>
            <w:jc w:val="right"/>
          </w:pPr>
          <w:r>
            <w:t>Impression</w:t>
          </w:r>
          <w:r w:rsidRPr="00000197">
            <w:t xml:space="preserve"> : </w:t>
          </w:r>
          <w:r w:rsidR="00A65F0B">
            <w:fldChar w:fldCharType="begin"/>
          </w:r>
          <w:r>
            <w:instrText xml:space="preserve"> PRINTDATE  \@ "dd.MM.yyyy HH:mm"  \* MERGEFORMAT </w:instrText>
          </w:r>
          <w:r w:rsidR="00A65F0B">
            <w:fldChar w:fldCharType="separate"/>
          </w:r>
          <w:r w:rsidR="006F429E">
            <w:rPr>
              <w:noProof/>
            </w:rPr>
            <w:t>04.09.2009 15:21</w:t>
          </w:r>
          <w:r w:rsidR="00A65F0B">
            <w:fldChar w:fldCharType="end"/>
          </w:r>
        </w:p>
      </w:tc>
    </w:tr>
    <w:tr w:rsidR="008E03F7" w:rsidRPr="00000197" w14:paraId="03C7F4F8" w14:textId="77777777" w:rsidTr="00FE6922">
      <w:trPr>
        <w:trHeight w:val="183"/>
      </w:trPr>
      <w:tc>
        <w:tcPr>
          <w:tcW w:w="3428" w:type="dxa"/>
          <w:vAlign w:val="center"/>
        </w:tcPr>
        <w:p w14:paraId="651E58BC" w14:textId="51A77EA5" w:rsidR="008E03F7" w:rsidRPr="00000197" w:rsidRDefault="008E03F7" w:rsidP="008E7205">
          <w:pPr>
            <w:pStyle w:val="-Pieddepage"/>
            <w:spacing w:after="0" w:line="240" w:lineRule="auto"/>
          </w:pPr>
          <w:r w:rsidRPr="00000197">
            <w:t>Version</w:t>
          </w:r>
          <w:r>
            <w:t xml:space="preserve"> </w:t>
          </w:r>
          <w:r w:rsidRPr="00000197">
            <w:t xml:space="preserve">: </w:t>
          </w:r>
          <w:fldSimple w:instr=" REVNUM   \* MERGEFORMAT ">
            <w:r w:rsidR="006F429E">
              <w:rPr>
                <w:noProof/>
              </w:rPr>
              <w:t>15</w:t>
            </w:r>
          </w:fldSimple>
          <w:r>
            <w:t xml:space="preserve"> du </w:t>
          </w:r>
          <w:r>
            <w:fldChar w:fldCharType="begin"/>
          </w:r>
          <w:r>
            <w:instrText xml:space="preserve"> SAVEDATE  \@ "dd.MM.yyyy HH:mm"  \* MERGEFORMAT </w:instrText>
          </w:r>
          <w:r>
            <w:fldChar w:fldCharType="separate"/>
          </w:r>
          <w:r w:rsidR="007B6827">
            <w:rPr>
              <w:noProof/>
            </w:rPr>
            <w:t>11.03.2026 11:05</w:t>
          </w:r>
          <w:r>
            <w:fldChar w:fldCharType="end"/>
          </w:r>
        </w:p>
      </w:tc>
      <w:tc>
        <w:tcPr>
          <w:tcW w:w="2821" w:type="dxa"/>
          <w:gridSpan w:val="2"/>
          <w:vAlign w:val="center"/>
        </w:tcPr>
        <w:p w14:paraId="6E41BAA4" w14:textId="27487A9F" w:rsidR="008E03F7" w:rsidRPr="00000197" w:rsidRDefault="00262AFC" w:rsidP="008E7205">
          <w:pPr>
            <w:pStyle w:val="-Pieddepage"/>
            <w:spacing w:after="0" w:line="240" w:lineRule="auto"/>
            <w:jc w:val="center"/>
            <w:rPr>
              <w:rFonts w:cs="Arial"/>
              <w:szCs w:val="16"/>
            </w:rPr>
          </w:pPr>
          <w:fldSimple w:instr=" FILENAME  \* FirstCap  \* MERGEFORMAT ">
            <w:r w:rsidR="006F429E" w:rsidRPr="006F429E">
              <w:rPr>
                <w:rFonts w:cs="Arial"/>
                <w:noProof/>
                <w:szCs w:val="16"/>
              </w:rPr>
              <w:t>R-P</w:t>
            </w:r>
            <w:r w:rsidR="006F429E">
              <w:rPr>
                <w:noProof/>
              </w:rPr>
              <w:t>_Web294-Rapport.docx</w:t>
            </w:r>
          </w:fldSimple>
        </w:p>
      </w:tc>
      <w:tc>
        <w:tcPr>
          <w:tcW w:w="2821" w:type="dxa"/>
          <w:vAlign w:val="center"/>
        </w:tcPr>
        <w:p w14:paraId="583EFEF5" w14:textId="6FC4DC3B" w:rsidR="008E03F7" w:rsidRPr="00000197" w:rsidRDefault="008E03F7" w:rsidP="008E7205">
          <w:pPr>
            <w:pStyle w:val="-Pieddepage"/>
            <w:spacing w:after="0" w:line="240" w:lineRule="auto"/>
            <w:jc w:val="right"/>
            <w:rPr>
              <w:rFonts w:cs="Arial"/>
              <w:szCs w:val="16"/>
            </w:rPr>
          </w:pPr>
        </w:p>
      </w:tc>
    </w:tr>
  </w:tbl>
  <w:p w14:paraId="6928B5B7" w14:textId="77777777" w:rsidR="00AB7F55" w:rsidRDefault="00AB7F55" w:rsidP="008E7205">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FBF67" w14:textId="77777777" w:rsidR="00A67B16" w:rsidRDefault="00A67B16" w:rsidP="00DD18B5">
      <w:r>
        <w:separator/>
      </w:r>
    </w:p>
  </w:footnote>
  <w:footnote w:type="continuationSeparator" w:id="0">
    <w:p w14:paraId="1B8015B7" w14:textId="77777777" w:rsidR="00A67B16" w:rsidRDefault="00A67B16" w:rsidP="00DD1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691347F3" w14:textId="77777777">
      <w:trPr>
        <w:trHeight w:val="536"/>
        <w:jc w:val="center"/>
      </w:trPr>
      <w:tc>
        <w:tcPr>
          <w:tcW w:w="2445" w:type="dxa"/>
          <w:vAlign w:val="center"/>
        </w:tcPr>
        <w:p w14:paraId="7DDF53F7" w14:textId="77777777" w:rsidR="00AA4393" w:rsidRDefault="00AA4393" w:rsidP="00DD18B5">
          <w:pPr>
            <w:pStyle w:val="ETML"/>
          </w:pPr>
          <w:r w:rsidRPr="00B4738A">
            <w:t>ETML</w:t>
          </w:r>
        </w:p>
      </w:tc>
      <w:tc>
        <w:tcPr>
          <w:tcW w:w="4560" w:type="dxa"/>
          <w:vAlign w:val="center"/>
        </w:tcPr>
        <w:p w14:paraId="7BA52D41" w14:textId="77777777" w:rsidR="00AA4393" w:rsidRPr="00B4738A" w:rsidRDefault="00AA4393" w:rsidP="00DD18B5"/>
      </w:tc>
      <w:tc>
        <w:tcPr>
          <w:tcW w:w="2283" w:type="dxa"/>
          <w:vAlign w:val="center"/>
        </w:tcPr>
        <w:p w14:paraId="0AC600A4" w14:textId="77777777" w:rsidR="00AA4393" w:rsidRDefault="00AA4393" w:rsidP="00DD18B5">
          <w:pPr>
            <w:pStyle w:val="En-tte"/>
          </w:pPr>
          <w:r>
            <w:rPr>
              <w:noProof/>
            </w:rPr>
            <w:drawing>
              <wp:inline distT="0" distB="0" distL="0" distR="0" wp14:anchorId="0D7DCF62" wp14:editId="2E898B70">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3BC3435" w14:textId="77777777" w:rsidR="00AA4393" w:rsidRDefault="00AA4393" w:rsidP="00DD18B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9" type="#_x0000_t75" style="width:11.3pt;height:11.3pt" o:bullet="t">
        <v:imagedata r:id="rId1" o:title="BD10263_"/>
      </v:shape>
    </w:pict>
  </w:numPicBullet>
  <w:abstractNum w:abstractNumId="0" w15:restartNumberingAfterBreak="0">
    <w:nsid w:val="006B3FB7"/>
    <w:multiLevelType w:val="hybridMultilevel"/>
    <w:tmpl w:val="C0006DE0"/>
    <w:lvl w:ilvl="0" w:tplc="F0D8282E">
      <w:start w:val="3"/>
      <w:numFmt w:val="bullet"/>
      <w:lvlText w:val=""/>
      <w:lvlJc w:val="left"/>
      <w:pPr>
        <w:ind w:left="1494" w:hanging="360"/>
      </w:pPr>
      <w:rPr>
        <w:rFonts w:ascii="Symbol" w:eastAsia="Aptos" w:hAnsi="Symbol" w:cs="Times New Roman" w:hint="default"/>
      </w:rPr>
    </w:lvl>
    <w:lvl w:ilvl="1" w:tplc="100C0003" w:tentative="1">
      <w:start w:val="1"/>
      <w:numFmt w:val="bullet"/>
      <w:lvlText w:val="o"/>
      <w:lvlJc w:val="left"/>
      <w:pPr>
        <w:ind w:left="2214" w:hanging="360"/>
      </w:pPr>
      <w:rPr>
        <w:rFonts w:ascii="Courier New" w:hAnsi="Courier New" w:cs="Courier New" w:hint="default"/>
      </w:rPr>
    </w:lvl>
    <w:lvl w:ilvl="2" w:tplc="100C0005" w:tentative="1">
      <w:start w:val="1"/>
      <w:numFmt w:val="bullet"/>
      <w:lvlText w:val=""/>
      <w:lvlJc w:val="left"/>
      <w:pPr>
        <w:ind w:left="2934" w:hanging="360"/>
      </w:pPr>
      <w:rPr>
        <w:rFonts w:ascii="Wingdings" w:hAnsi="Wingdings" w:hint="default"/>
      </w:rPr>
    </w:lvl>
    <w:lvl w:ilvl="3" w:tplc="100C0001" w:tentative="1">
      <w:start w:val="1"/>
      <w:numFmt w:val="bullet"/>
      <w:lvlText w:val=""/>
      <w:lvlJc w:val="left"/>
      <w:pPr>
        <w:ind w:left="3654" w:hanging="360"/>
      </w:pPr>
      <w:rPr>
        <w:rFonts w:ascii="Symbol" w:hAnsi="Symbol" w:hint="default"/>
      </w:rPr>
    </w:lvl>
    <w:lvl w:ilvl="4" w:tplc="100C0003" w:tentative="1">
      <w:start w:val="1"/>
      <w:numFmt w:val="bullet"/>
      <w:lvlText w:val="o"/>
      <w:lvlJc w:val="left"/>
      <w:pPr>
        <w:ind w:left="4374" w:hanging="360"/>
      </w:pPr>
      <w:rPr>
        <w:rFonts w:ascii="Courier New" w:hAnsi="Courier New" w:cs="Courier New" w:hint="default"/>
      </w:rPr>
    </w:lvl>
    <w:lvl w:ilvl="5" w:tplc="100C0005" w:tentative="1">
      <w:start w:val="1"/>
      <w:numFmt w:val="bullet"/>
      <w:lvlText w:val=""/>
      <w:lvlJc w:val="left"/>
      <w:pPr>
        <w:ind w:left="5094" w:hanging="360"/>
      </w:pPr>
      <w:rPr>
        <w:rFonts w:ascii="Wingdings" w:hAnsi="Wingdings" w:hint="default"/>
      </w:rPr>
    </w:lvl>
    <w:lvl w:ilvl="6" w:tplc="100C0001" w:tentative="1">
      <w:start w:val="1"/>
      <w:numFmt w:val="bullet"/>
      <w:lvlText w:val=""/>
      <w:lvlJc w:val="left"/>
      <w:pPr>
        <w:ind w:left="5814" w:hanging="360"/>
      </w:pPr>
      <w:rPr>
        <w:rFonts w:ascii="Symbol" w:hAnsi="Symbol" w:hint="default"/>
      </w:rPr>
    </w:lvl>
    <w:lvl w:ilvl="7" w:tplc="100C0003" w:tentative="1">
      <w:start w:val="1"/>
      <w:numFmt w:val="bullet"/>
      <w:lvlText w:val="o"/>
      <w:lvlJc w:val="left"/>
      <w:pPr>
        <w:ind w:left="6534" w:hanging="360"/>
      </w:pPr>
      <w:rPr>
        <w:rFonts w:ascii="Courier New" w:hAnsi="Courier New" w:cs="Courier New" w:hint="default"/>
      </w:rPr>
    </w:lvl>
    <w:lvl w:ilvl="8" w:tplc="100C0005" w:tentative="1">
      <w:start w:val="1"/>
      <w:numFmt w:val="bullet"/>
      <w:lvlText w:val=""/>
      <w:lvlJc w:val="left"/>
      <w:pPr>
        <w:ind w:left="7254" w:hanging="360"/>
      </w:pPr>
      <w:rPr>
        <w:rFonts w:ascii="Wingdings" w:hAnsi="Wingdings"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A1B600C"/>
    <w:multiLevelType w:val="hybridMultilevel"/>
    <w:tmpl w:val="81284598"/>
    <w:lvl w:ilvl="0" w:tplc="91E6CFB8">
      <w:start w:val="1"/>
      <w:numFmt w:val="decimal"/>
      <w:lvlText w:val="%1."/>
      <w:lvlJc w:val="left"/>
      <w:pPr>
        <w:ind w:left="1494" w:hanging="360"/>
      </w:pPr>
      <w:rPr>
        <w:rFonts w:hint="default"/>
      </w:rPr>
    </w:lvl>
    <w:lvl w:ilvl="1" w:tplc="100C0019" w:tentative="1">
      <w:start w:val="1"/>
      <w:numFmt w:val="lowerLetter"/>
      <w:lvlText w:val="%2."/>
      <w:lvlJc w:val="left"/>
      <w:pPr>
        <w:ind w:left="2214" w:hanging="360"/>
      </w:pPr>
    </w:lvl>
    <w:lvl w:ilvl="2" w:tplc="100C001B" w:tentative="1">
      <w:start w:val="1"/>
      <w:numFmt w:val="lowerRoman"/>
      <w:lvlText w:val="%3."/>
      <w:lvlJc w:val="right"/>
      <w:pPr>
        <w:ind w:left="2934" w:hanging="180"/>
      </w:pPr>
    </w:lvl>
    <w:lvl w:ilvl="3" w:tplc="100C000F" w:tentative="1">
      <w:start w:val="1"/>
      <w:numFmt w:val="decimal"/>
      <w:lvlText w:val="%4."/>
      <w:lvlJc w:val="left"/>
      <w:pPr>
        <w:ind w:left="3654" w:hanging="360"/>
      </w:pPr>
    </w:lvl>
    <w:lvl w:ilvl="4" w:tplc="100C0019" w:tentative="1">
      <w:start w:val="1"/>
      <w:numFmt w:val="lowerLetter"/>
      <w:lvlText w:val="%5."/>
      <w:lvlJc w:val="left"/>
      <w:pPr>
        <w:ind w:left="4374" w:hanging="360"/>
      </w:pPr>
    </w:lvl>
    <w:lvl w:ilvl="5" w:tplc="100C001B" w:tentative="1">
      <w:start w:val="1"/>
      <w:numFmt w:val="lowerRoman"/>
      <w:lvlText w:val="%6."/>
      <w:lvlJc w:val="right"/>
      <w:pPr>
        <w:ind w:left="5094" w:hanging="180"/>
      </w:pPr>
    </w:lvl>
    <w:lvl w:ilvl="6" w:tplc="100C000F" w:tentative="1">
      <w:start w:val="1"/>
      <w:numFmt w:val="decimal"/>
      <w:lvlText w:val="%7."/>
      <w:lvlJc w:val="left"/>
      <w:pPr>
        <w:ind w:left="5814" w:hanging="360"/>
      </w:pPr>
    </w:lvl>
    <w:lvl w:ilvl="7" w:tplc="100C0019" w:tentative="1">
      <w:start w:val="1"/>
      <w:numFmt w:val="lowerLetter"/>
      <w:lvlText w:val="%8."/>
      <w:lvlJc w:val="left"/>
      <w:pPr>
        <w:ind w:left="6534" w:hanging="360"/>
      </w:pPr>
    </w:lvl>
    <w:lvl w:ilvl="8" w:tplc="100C001B" w:tentative="1">
      <w:start w:val="1"/>
      <w:numFmt w:val="lowerRoman"/>
      <w:lvlText w:val="%9."/>
      <w:lvlJc w:val="right"/>
      <w:pPr>
        <w:ind w:left="7254" w:hanging="180"/>
      </w:p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D940F9"/>
    <w:multiLevelType w:val="hybridMultilevel"/>
    <w:tmpl w:val="CE342436"/>
    <w:lvl w:ilvl="0" w:tplc="1A966B82">
      <w:start w:val="1"/>
      <w:numFmt w:val="decimal"/>
      <w:lvlText w:val="%1."/>
      <w:lvlJc w:val="left"/>
      <w:pPr>
        <w:ind w:left="2174" w:hanging="360"/>
      </w:pPr>
      <w:rPr>
        <w:rFonts w:hint="default"/>
      </w:rPr>
    </w:lvl>
    <w:lvl w:ilvl="1" w:tplc="100C0019" w:tentative="1">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abstractNum w:abstractNumId="6" w15:restartNumberingAfterBreak="0">
    <w:nsid w:val="2A8F67FD"/>
    <w:multiLevelType w:val="multilevel"/>
    <w:tmpl w:val="84D8E5E0"/>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CE7586E"/>
    <w:multiLevelType w:val="hybridMultilevel"/>
    <w:tmpl w:val="86481BE6"/>
    <w:lvl w:ilvl="0" w:tplc="A1A4991E">
      <w:start w:val="1"/>
      <w:numFmt w:val="bullet"/>
      <w:lvlText w:val="-"/>
      <w:lvlJc w:val="left"/>
      <w:pPr>
        <w:ind w:left="2174" w:hanging="360"/>
      </w:pPr>
      <w:rPr>
        <w:rFonts w:ascii="Century Gothic" w:eastAsia="Aptos" w:hAnsi="Century Gothic" w:cs="Times New Roman" w:hint="default"/>
      </w:rPr>
    </w:lvl>
    <w:lvl w:ilvl="1" w:tplc="100C0003" w:tentative="1">
      <w:start w:val="1"/>
      <w:numFmt w:val="bullet"/>
      <w:lvlText w:val="o"/>
      <w:lvlJc w:val="left"/>
      <w:pPr>
        <w:ind w:left="2894" w:hanging="360"/>
      </w:pPr>
      <w:rPr>
        <w:rFonts w:ascii="Courier New" w:hAnsi="Courier New" w:cs="Courier New" w:hint="default"/>
      </w:rPr>
    </w:lvl>
    <w:lvl w:ilvl="2" w:tplc="100C0005" w:tentative="1">
      <w:start w:val="1"/>
      <w:numFmt w:val="bullet"/>
      <w:lvlText w:val=""/>
      <w:lvlJc w:val="left"/>
      <w:pPr>
        <w:ind w:left="3614" w:hanging="360"/>
      </w:pPr>
      <w:rPr>
        <w:rFonts w:ascii="Wingdings" w:hAnsi="Wingdings" w:hint="default"/>
      </w:rPr>
    </w:lvl>
    <w:lvl w:ilvl="3" w:tplc="100C0001" w:tentative="1">
      <w:start w:val="1"/>
      <w:numFmt w:val="bullet"/>
      <w:lvlText w:val=""/>
      <w:lvlJc w:val="left"/>
      <w:pPr>
        <w:ind w:left="4334" w:hanging="360"/>
      </w:pPr>
      <w:rPr>
        <w:rFonts w:ascii="Symbol" w:hAnsi="Symbol" w:hint="default"/>
      </w:rPr>
    </w:lvl>
    <w:lvl w:ilvl="4" w:tplc="100C0003" w:tentative="1">
      <w:start w:val="1"/>
      <w:numFmt w:val="bullet"/>
      <w:lvlText w:val="o"/>
      <w:lvlJc w:val="left"/>
      <w:pPr>
        <w:ind w:left="5054" w:hanging="360"/>
      </w:pPr>
      <w:rPr>
        <w:rFonts w:ascii="Courier New" w:hAnsi="Courier New" w:cs="Courier New" w:hint="default"/>
      </w:rPr>
    </w:lvl>
    <w:lvl w:ilvl="5" w:tplc="100C0005" w:tentative="1">
      <w:start w:val="1"/>
      <w:numFmt w:val="bullet"/>
      <w:lvlText w:val=""/>
      <w:lvlJc w:val="left"/>
      <w:pPr>
        <w:ind w:left="5774" w:hanging="360"/>
      </w:pPr>
      <w:rPr>
        <w:rFonts w:ascii="Wingdings" w:hAnsi="Wingdings" w:hint="default"/>
      </w:rPr>
    </w:lvl>
    <w:lvl w:ilvl="6" w:tplc="100C0001" w:tentative="1">
      <w:start w:val="1"/>
      <w:numFmt w:val="bullet"/>
      <w:lvlText w:val=""/>
      <w:lvlJc w:val="left"/>
      <w:pPr>
        <w:ind w:left="6494" w:hanging="360"/>
      </w:pPr>
      <w:rPr>
        <w:rFonts w:ascii="Symbol" w:hAnsi="Symbol" w:hint="default"/>
      </w:rPr>
    </w:lvl>
    <w:lvl w:ilvl="7" w:tplc="100C0003" w:tentative="1">
      <w:start w:val="1"/>
      <w:numFmt w:val="bullet"/>
      <w:lvlText w:val="o"/>
      <w:lvlJc w:val="left"/>
      <w:pPr>
        <w:ind w:left="7214" w:hanging="360"/>
      </w:pPr>
      <w:rPr>
        <w:rFonts w:ascii="Courier New" w:hAnsi="Courier New" w:cs="Courier New" w:hint="default"/>
      </w:rPr>
    </w:lvl>
    <w:lvl w:ilvl="8" w:tplc="100C0005" w:tentative="1">
      <w:start w:val="1"/>
      <w:numFmt w:val="bullet"/>
      <w:lvlText w:val=""/>
      <w:lvlJc w:val="left"/>
      <w:pPr>
        <w:ind w:left="7934" w:hanging="360"/>
      </w:pPr>
      <w:rPr>
        <w:rFonts w:ascii="Wingdings" w:hAnsi="Wingdings" w:hint="default"/>
      </w:rPr>
    </w:lvl>
  </w:abstractNum>
  <w:abstractNum w:abstractNumId="8" w15:restartNumberingAfterBreak="0">
    <w:nsid w:val="620A717A"/>
    <w:multiLevelType w:val="hybridMultilevel"/>
    <w:tmpl w:val="E4C851A6"/>
    <w:lvl w:ilvl="0" w:tplc="81285420">
      <w:start w:val="1"/>
      <w:numFmt w:val="decimal"/>
      <w:lvlText w:val="%1."/>
      <w:lvlJc w:val="left"/>
      <w:pPr>
        <w:ind w:left="2174" w:hanging="360"/>
      </w:pPr>
      <w:rPr>
        <w:rFonts w:hint="default"/>
      </w:rPr>
    </w:lvl>
    <w:lvl w:ilvl="1" w:tplc="100C0019">
      <w:start w:val="1"/>
      <w:numFmt w:val="lowerLetter"/>
      <w:lvlText w:val="%2."/>
      <w:lvlJc w:val="left"/>
      <w:pPr>
        <w:ind w:left="2894" w:hanging="360"/>
      </w:pPr>
    </w:lvl>
    <w:lvl w:ilvl="2" w:tplc="100C001B" w:tentative="1">
      <w:start w:val="1"/>
      <w:numFmt w:val="lowerRoman"/>
      <w:lvlText w:val="%3."/>
      <w:lvlJc w:val="right"/>
      <w:pPr>
        <w:ind w:left="3614" w:hanging="180"/>
      </w:pPr>
    </w:lvl>
    <w:lvl w:ilvl="3" w:tplc="100C000F" w:tentative="1">
      <w:start w:val="1"/>
      <w:numFmt w:val="decimal"/>
      <w:lvlText w:val="%4."/>
      <w:lvlJc w:val="left"/>
      <w:pPr>
        <w:ind w:left="4334" w:hanging="360"/>
      </w:pPr>
    </w:lvl>
    <w:lvl w:ilvl="4" w:tplc="100C0019" w:tentative="1">
      <w:start w:val="1"/>
      <w:numFmt w:val="lowerLetter"/>
      <w:lvlText w:val="%5."/>
      <w:lvlJc w:val="left"/>
      <w:pPr>
        <w:ind w:left="5054" w:hanging="360"/>
      </w:pPr>
    </w:lvl>
    <w:lvl w:ilvl="5" w:tplc="100C001B" w:tentative="1">
      <w:start w:val="1"/>
      <w:numFmt w:val="lowerRoman"/>
      <w:lvlText w:val="%6."/>
      <w:lvlJc w:val="right"/>
      <w:pPr>
        <w:ind w:left="5774" w:hanging="180"/>
      </w:pPr>
    </w:lvl>
    <w:lvl w:ilvl="6" w:tplc="100C000F" w:tentative="1">
      <w:start w:val="1"/>
      <w:numFmt w:val="decimal"/>
      <w:lvlText w:val="%7."/>
      <w:lvlJc w:val="left"/>
      <w:pPr>
        <w:ind w:left="6494" w:hanging="360"/>
      </w:pPr>
    </w:lvl>
    <w:lvl w:ilvl="7" w:tplc="100C0019" w:tentative="1">
      <w:start w:val="1"/>
      <w:numFmt w:val="lowerLetter"/>
      <w:lvlText w:val="%8."/>
      <w:lvlJc w:val="left"/>
      <w:pPr>
        <w:ind w:left="7214" w:hanging="360"/>
      </w:pPr>
    </w:lvl>
    <w:lvl w:ilvl="8" w:tplc="100C001B" w:tentative="1">
      <w:start w:val="1"/>
      <w:numFmt w:val="lowerRoman"/>
      <w:lvlText w:val="%9."/>
      <w:lvlJc w:val="right"/>
      <w:pPr>
        <w:ind w:left="7934" w:hanging="180"/>
      </w:pPr>
    </w:lvl>
  </w:abstractNum>
  <w:num w:numId="1" w16cid:durableId="2145997964">
    <w:abstractNumId w:val="1"/>
  </w:num>
  <w:num w:numId="2" w16cid:durableId="107621841">
    <w:abstractNumId w:val="4"/>
  </w:num>
  <w:num w:numId="3" w16cid:durableId="1449399550">
    <w:abstractNumId w:val="3"/>
  </w:num>
  <w:num w:numId="4" w16cid:durableId="2075738844">
    <w:abstractNumId w:val="6"/>
  </w:num>
  <w:num w:numId="5" w16cid:durableId="921371040">
    <w:abstractNumId w:val="0"/>
  </w:num>
  <w:num w:numId="6" w16cid:durableId="1577209067">
    <w:abstractNumId w:val="5"/>
  </w:num>
  <w:num w:numId="7" w16cid:durableId="1689673191">
    <w:abstractNumId w:val="8"/>
  </w:num>
  <w:num w:numId="8" w16cid:durableId="513885033">
    <w:abstractNumId w:val="7"/>
  </w:num>
  <w:num w:numId="9" w16cid:durableId="76901333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D92"/>
    <w:rsid w:val="00000197"/>
    <w:rsid w:val="00010B9A"/>
    <w:rsid w:val="0001209F"/>
    <w:rsid w:val="00015FA4"/>
    <w:rsid w:val="00021D00"/>
    <w:rsid w:val="000316F0"/>
    <w:rsid w:val="00042A71"/>
    <w:rsid w:val="00044099"/>
    <w:rsid w:val="00045A82"/>
    <w:rsid w:val="0005426F"/>
    <w:rsid w:val="00055DB3"/>
    <w:rsid w:val="00063F97"/>
    <w:rsid w:val="00065971"/>
    <w:rsid w:val="00067419"/>
    <w:rsid w:val="00086114"/>
    <w:rsid w:val="000A1B63"/>
    <w:rsid w:val="000A7B4A"/>
    <w:rsid w:val="000B6BE0"/>
    <w:rsid w:val="000E2C2A"/>
    <w:rsid w:val="000E7483"/>
    <w:rsid w:val="000F12EC"/>
    <w:rsid w:val="000F22B9"/>
    <w:rsid w:val="000F381C"/>
    <w:rsid w:val="0010591C"/>
    <w:rsid w:val="00111811"/>
    <w:rsid w:val="00114120"/>
    <w:rsid w:val="00143823"/>
    <w:rsid w:val="0015167D"/>
    <w:rsid w:val="00152A26"/>
    <w:rsid w:val="001764CE"/>
    <w:rsid w:val="00183417"/>
    <w:rsid w:val="00194BB8"/>
    <w:rsid w:val="001A3718"/>
    <w:rsid w:val="001C454D"/>
    <w:rsid w:val="001C787F"/>
    <w:rsid w:val="001D4577"/>
    <w:rsid w:val="001D72BA"/>
    <w:rsid w:val="001F2420"/>
    <w:rsid w:val="001F6EEB"/>
    <w:rsid w:val="0020703F"/>
    <w:rsid w:val="00244543"/>
    <w:rsid w:val="00262AFC"/>
    <w:rsid w:val="002770F3"/>
    <w:rsid w:val="002843A9"/>
    <w:rsid w:val="002951BD"/>
    <w:rsid w:val="00297E2A"/>
    <w:rsid w:val="002B071A"/>
    <w:rsid w:val="002B6893"/>
    <w:rsid w:val="002C6634"/>
    <w:rsid w:val="002D7D46"/>
    <w:rsid w:val="002E3940"/>
    <w:rsid w:val="002F038B"/>
    <w:rsid w:val="002F7A03"/>
    <w:rsid w:val="00310160"/>
    <w:rsid w:val="0031563E"/>
    <w:rsid w:val="0032052F"/>
    <w:rsid w:val="0034172E"/>
    <w:rsid w:val="00347E88"/>
    <w:rsid w:val="0035659C"/>
    <w:rsid w:val="0037071E"/>
    <w:rsid w:val="003746F1"/>
    <w:rsid w:val="0037710A"/>
    <w:rsid w:val="00393E45"/>
    <w:rsid w:val="003D19C5"/>
    <w:rsid w:val="003E018B"/>
    <w:rsid w:val="003E32B9"/>
    <w:rsid w:val="003E376B"/>
    <w:rsid w:val="003F1870"/>
    <w:rsid w:val="00407333"/>
    <w:rsid w:val="0040782E"/>
    <w:rsid w:val="0041107B"/>
    <w:rsid w:val="00413D92"/>
    <w:rsid w:val="004202D8"/>
    <w:rsid w:val="004206A2"/>
    <w:rsid w:val="0043666E"/>
    <w:rsid w:val="00436B90"/>
    <w:rsid w:val="00454074"/>
    <w:rsid w:val="004740CE"/>
    <w:rsid w:val="004B0BC3"/>
    <w:rsid w:val="004C1CF9"/>
    <w:rsid w:val="004C28E5"/>
    <w:rsid w:val="004C6BBA"/>
    <w:rsid w:val="004D08EE"/>
    <w:rsid w:val="004D5266"/>
    <w:rsid w:val="004D687B"/>
    <w:rsid w:val="004F3D9A"/>
    <w:rsid w:val="004F5183"/>
    <w:rsid w:val="00505421"/>
    <w:rsid w:val="0052224B"/>
    <w:rsid w:val="00522800"/>
    <w:rsid w:val="005251E2"/>
    <w:rsid w:val="005328B0"/>
    <w:rsid w:val="0054054F"/>
    <w:rsid w:val="00542CE3"/>
    <w:rsid w:val="00545179"/>
    <w:rsid w:val="00552D07"/>
    <w:rsid w:val="0055647F"/>
    <w:rsid w:val="0057185C"/>
    <w:rsid w:val="00571E4B"/>
    <w:rsid w:val="005729CD"/>
    <w:rsid w:val="00574085"/>
    <w:rsid w:val="005926D0"/>
    <w:rsid w:val="005A4F73"/>
    <w:rsid w:val="005B27EF"/>
    <w:rsid w:val="005B42A5"/>
    <w:rsid w:val="005D1C94"/>
    <w:rsid w:val="005E6192"/>
    <w:rsid w:val="005E6B56"/>
    <w:rsid w:val="00600CF1"/>
    <w:rsid w:val="00615583"/>
    <w:rsid w:val="00621027"/>
    <w:rsid w:val="006305E7"/>
    <w:rsid w:val="00645760"/>
    <w:rsid w:val="00656974"/>
    <w:rsid w:val="00660418"/>
    <w:rsid w:val="00662FC2"/>
    <w:rsid w:val="006820FB"/>
    <w:rsid w:val="00686992"/>
    <w:rsid w:val="006902A9"/>
    <w:rsid w:val="006966D0"/>
    <w:rsid w:val="006B1486"/>
    <w:rsid w:val="006E132F"/>
    <w:rsid w:val="006E1D8F"/>
    <w:rsid w:val="006E2CE8"/>
    <w:rsid w:val="006E4DA8"/>
    <w:rsid w:val="006F429E"/>
    <w:rsid w:val="006F56AC"/>
    <w:rsid w:val="007010E6"/>
    <w:rsid w:val="00706F55"/>
    <w:rsid w:val="007118D3"/>
    <w:rsid w:val="0071640F"/>
    <w:rsid w:val="007211A1"/>
    <w:rsid w:val="00735C47"/>
    <w:rsid w:val="00737A39"/>
    <w:rsid w:val="00742484"/>
    <w:rsid w:val="00744762"/>
    <w:rsid w:val="0074498A"/>
    <w:rsid w:val="007476C9"/>
    <w:rsid w:val="00753377"/>
    <w:rsid w:val="00753397"/>
    <w:rsid w:val="00753A51"/>
    <w:rsid w:val="007700A7"/>
    <w:rsid w:val="007724F1"/>
    <w:rsid w:val="00772BC0"/>
    <w:rsid w:val="007748A7"/>
    <w:rsid w:val="007B6827"/>
    <w:rsid w:val="007D0A71"/>
    <w:rsid w:val="007D2CDF"/>
    <w:rsid w:val="007D546C"/>
    <w:rsid w:val="007E5F3D"/>
    <w:rsid w:val="007E6017"/>
    <w:rsid w:val="007F30AE"/>
    <w:rsid w:val="00805461"/>
    <w:rsid w:val="00807F84"/>
    <w:rsid w:val="00810BA5"/>
    <w:rsid w:val="0081740D"/>
    <w:rsid w:val="00837B6F"/>
    <w:rsid w:val="00844730"/>
    <w:rsid w:val="00845304"/>
    <w:rsid w:val="008468C8"/>
    <w:rsid w:val="00851A5E"/>
    <w:rsid w:val="00853E81"/>
    <w:rsid w:val="008673E8"/>
    <w:rsid w:val="00891718"/>
    <w:rsid w:val="008A464B"/>
    <w:rsid w:val="008C40C0"/>
    <w:rsid w:val="008D55CF"/>
    <w:rsid w:val="008E03F7"/>
    <w:rsid w:val="008E05FB"/>
    <w:rsid w:val="008E13F2"/>
    <w:rsid w:val="008E53F9"/>
    <w:rsid w:val="008E7205"/>
    <w:rsid w:val="008F5576"/>
    <w:rsid w:val="008F6A8A"/>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9022A"/>
    <w:rsid w:val="009B009E"/>
    <w:rsid w:val="009B190E"/>
    <w:rsid w:val="009B6FDC"/>
    <w:rsid w:val="009D1A69"/>
    <w:rsid w:val="009D480B"/>
    <w:rsid w:val="009E36B5"/>
    <w:rsid w:val="009F75DD"/>
    <w:rsid w:val="00A11D96"/>
    <w:rsid w:val="00A3107E"/>
    <w:rsid w:val="00A35E1B"/>
    <w:rsid w:val="00A47F93"/>
    <w:rsid w:val="00A51023"/>
    <w:rsid w:val="00A65F0B"/>
    <w:rsid w:val="00A67B16"/>
    <w:rsid w:val="00A706B7"/>
    <w:rsid w:val="00A76B04"/>
    <w:rsid w:val="00AA4393"/>
    <w:rsid w:val="00AB1CA6"/>
    <w:rsid w:val="00AB7F55"/>
    <w:rsid w:val="00AD37AE"/>
    <w:rsid w:val="00AE282D"/>
    <w:rsid w:val="00AF58E1"/>
    <w:rsid w:val="00B04144"/>
    <w:rsid w:val="00B147A7"/>
    <w:rsid w:val="00B20D38"/>
    <w:rsid w:val="00B241D2"/>
    <w:rsid w:val="00B26CB8"/>
    <w:rsid w:val="00B33505"/>
    <w:rsid w:val="00B40A8E"/>
    <w:rsid w:val="00B44A78"/>
    <w:rsid w:val="00B4738A"/>
    <w:rsid w:val="00B53091"/>
    <w:rsid w:val="00B612B2"/>
    <w:rsid w:val="00B642F9"/>
    <w:rsid w:val="00B64C66"/>
    <w:rsid w:val="00B95EC5"/>
    <w:rsid w:val="00B96AA1"/>
    <w:rsid w:val="00BA3B54"/>
    <w:rsid w:val="00BA56D2"/>
    <w:rsid w:val="00BA7DF1"/>
    <w:rsid w:val="00BC0CF1"/>
    <w:rsid w:val="00BC56EE"/>
    <w:rsid w:val="00BD773C"/>
    <w:rsid w:val="00BE185C"/>
    <w:rsid w:val="00BF7A15"/>
    <w:rsid w:val="00C20939"/>
    <w:rsid w:val="00C329D7"/>
    <w:rsid w:val="00C33C51"/>
    <w:rsid w:val="00C55356"/>
    <w:rsid w:val="00C608A6"/>
    <w:rsid w:val="00C77C40"/>
    <w:rsid w:val="00C800B4"/>
    <w:rsid w:val="00C90570"/>
    <w:rsid w:val="00CB5CAD"/>
    <w:rsid w:val="00CB712D"/>
    <w:rsid w:val="00CD1A2D"/>
    <w:rsid w:val="00D030E4"/>
    <w:rsid w:val="00D07144"/>
    <w:rsid w:val="00D1214D"/>
    <w:rsid w:val="00D14587"/>
    <w:rsid w:val="00D15AE6"/>
    <w:rsid w:val="00D160DD"/>
    <w:rsid w:val="00D174BC"/>
    <w:rsid w:val="00D275C6"/>
    <w:rsid w:val="00D36739"/>
    <w:rsid w:val="00D405C9"/>
    <w:rsid w:val="00D42FA5"/>
    <w:rsid w:val="00D64B85"/>
    <w:rsid w:val="00D64F19"/>
    <w:rsid w:val="00D77B36"/>
    <w:rsid w:val="00D82BEB"/>
    <w:rsid w:val="00D83EAC"/>
    <w:rsid w:val="00DA3990"/>
    <w:rsid w:val="00DB1DCD"/>
    <w:rsid w:val="00DC6354"/>
    <w:rsid w:val="00DC7FDC"/>
    <w:rsid w:val="00DD18B5"/>
    <w:rsid w:val="00DE1628"/>
    <w:rsid w:val="00E015B8"/>
    <w:rsid w:val="00E065B9"/>
    <w:rsid w:val="00E1012A"/>
    <w:rsid w:val="00E12AE5"/>
    <w:rsid w:val="00E416AC"/>
    <w:rsid w:val="00E41BC2"/>
    <w:rsid w:val="00E50D7F"/>
    <w:rsid w:val="00E52B61"/>
    <w:rsid w:val="00E54D6C"/>
    <w:rsid w:val="00E57D44"/>
    <w:rsid w:val="00E61B66"/>
    <w:rsid w:val="00E658ED"/>
    <w:rsid w:val="00E7637F"/>
    <w:rsid w:val="00E81328"/>
    <w:rsid w:val="00E87706"/>
    <w:rsid w:val="00EA2FDF"/>
    <w:rsid w:val="00EA3C52"/>
    <w:rsid w:val="00EC677D"/>
    <w:rsid w:val="00ED6F41"/>
    <w:rsid w:val="00ED6F46"/>
    <w:rsid w:val="00EE16F0"/>
    <w:rsid w:val="00EE431D"/>
    <w:rsid w:val="00EE4EC4"/>
    <w:rsid w:val="00EE55F0"/>
    <w:rsid w:val="00F1003D"/>
    <w:rsid w:val="00F23741"/>
    <w:rsid w:val="00F512A6"/>
    <w:rsid w:val="00F62C69"/>
    <w:rsid w:val="00F664DF"/>
    <w:rsid w:val="00F811FF"/>
    <w:rsid w:val="00F93513"/>
    <w:rsid w:val="00FB1CD6"/>
    <w:rsid w:val="00FD5642"/>
    <w:rsid w:val="00FD7F6E"/>
    <w:rsid w:val="00FE453B"/>
    <w:rsid w:val="00FE6922"/>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44D47"/>
  <w15:docId w15:val="{C05B2DB5-5135-4052-A6B4-A4D7F5C86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18B5"/>
    <w:pPr>
      <w:spacing w:after="160" w:line="276" w:lineRule="auto"/>
    </w:pPr>
    <w:rPr>
      <w:rFonts w:ascii="Century Gothic" w:eastAsia="Aptos" w:hAnsi="Century Gothic"/>
      <w:kern w:val="2"/>
      <w:sz w:val="22"/>
      <w:szCs w:val="22"/>
      <w:lang w:eastAsia="en-US"/>
    </w:rPr>
  </w:style>
  <w:style w:type="paragraph" w:styleId="Titre1">
    <w:name w:val="heading 1"/>
    <w:basedOn w:val="Normal"/>
    <w:next w:val="Corpsdetexte"/>
    <w:autoRedefine/>
    <w:qFormat/>
    <w:rsid w:val="00413D92"/>
    <w:pPr>
      <w:keepNext/>
      <w:keepLines/>
      <w:numPr>
        <w:numId w:val="4"/>
      </w:numPr>
      <w:spacing w:before="180" w:after="60"/>
      <w:outlineLvl w:val="0"/>
    </w:pPr>
    <w:rPr>
      <w:rFonts w:asciiTheme="majorHAnsi" w:hAnsiTheme="majorHAnsi" w:cs="Arial"/>
      <w:b/>
      <w:bCs/>
      <w:caps/>
      <w:kern w:val="32"/>
      <w:sz w:val="28"/>
      <w:szCs w:val="28"/>
    </w:rPr>
  </w:style>
  <w:style w:type="paragraph" w:styleId="Titre2">
    <w:name w:val="heading 2"/>
    <w:basedOn w:val="Normal"/>
    <w:next w:val="Retraitcorpsdetexte"/>
    <w:autoRedefine/>
    <w:qFormat/>
    <w:rsid w:val="00D83EAC"/>
    <w:pPr>
      <w:keepNext/>
      <w:numPr>
        <w:ilvl w:val="1"/>
        <w:numId w:val="4"/>
      </w:numPr>
      <w:spacing w:before="120" w:after="60"/>
      <w:outlineLvl w:val="1"/>
    </w:pPr>
    <w:rPr>
      <w:rFonts w:asciiTheme="majorHAnsi" w:hAnsiTheme="majorHAnsi" w:cs="Arial"/>
      <w:b/>
      <w:bCs/>
      <w:iCs/>
      <w:sz w:val="24"/>
      <w:szCs w:val="24"/>
    </w:rPr>
  </w:style>
  <w:style w:type="paragraph" w:styleId="Titre3">
    <w:name w:val="heading 3"/>
    <w:basedOn w:val="Normal"/>
    <w:next w:val="Retraitcorpsdetexte3"/>
    <w:link w:val="Titre3Car"/>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413D92"/>
    <w:pPr>
      <w:spacing w:after="80"/>
      <w:ind w:left="198"/>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Sous-titre">
    <w:name w:val="Subtitle"/>
    <w:basedOn w:val="Normal"/>
    <w:next w:val="Normal"/>
    <w:link w:val="Sous-titreCar"/>
    <w:qFormat/>
    <w:rsid w:val="00413D92"/>
    <w:pPr>
      <w:numPr>
        <w:ilvl w:val="1"/>
      </w:numPr>
      <w:spacing w:line="278" w:lineRule="auto"/>
    </w:pPr>
    <w:rPr>
      <w:color w:val="595959"/>
      <w:spacing w:val="15"/>
      <w:sz w:val="24"/>
      <w:szCs w:val="24"/>
    </w:rPr>
  </w:style>
  <w:style w:type="character" w:customStyle="1" w:styleId="Sous-titreCar">
    <w:name w:val="Sous-titre Car"/>
    <w:basedOn w:val="Policepardfaut"/>
    <w:link w:val="Sous-titre"/>
    <w:rsid w:val="00413D92"/>
    <w:rPr>
      <w:rFonts w:ascii="Century Gothic" w:hAnsi="Century Gothic"/>
      <w:color w:val="595959"/>
      <w:spacing w:val="15"/>
      <w:kern w:val="2"/>
      <w:sz w:val="24"/>
      <w:szCs w:val="24"/>
      <w:lang w:eastAsia="en-US"/>
    </w:rPr>
  </w:style>
  <w:style w:type="paragraph" w:styleId="En-ttedetabledesmatires">
    <w:name w:val="TOC Heading"/>
    <w:basedOn w:val="Titre1"/>
    <w:next w:val="Normal"/>
    <w:uiPriority w:val="39"/>
    <w:unhideWhenUsed/>
    <w:qFormat/>
    <w:rsid w:val="00413D92"/>
    <w:pPr>
      <w:numPr>
        <w:numId w:val="0"/>
      </w:numPr>
      <w:spacing w:before="240" w:after="0" w:line="259" w:lineRule="auto"/>
      <w:outlineLvl w:val="9"/>
    </w:pPr>
    <w:rPr>
      <w:rFonts w:eastAsiaTheme="majorEastAsia" w:cstheme="majorBidi"/>
      <w:b w:val="0"/>
      <w:bCs w:val="0"/>
      <w:caps w:val="0"/>
      <w:color w:val="365F91" w:themeColor="accent1" w:themeShade="BF"/>
      <w:kern w:val="0"/>
      <w:sz w:val="32"/>
      <w:szCs w:val="32"/>
      <w:lang w:eastAsia="fr-CH"/>
    </w:rPr>
  </w:style>
  <w:style w:type="character" w:styleId="Mentionnonrsolue">
    <w:name w:val="Unresolved Mention"/>
    <w:basedOn w:val="Policepardfaut"/>
    <w:uiPriority w:val="99"/>
    <w:semiHidden/>
    <w:unhideWhenUsed/>
    <w:rsid w:val="00DC7FDC"/>
    <w:rPr>
      <w:color w:val="605E5C"/>
      <w:shd w:val="clear" w:color="auto" w:fill="E1DFDD"/>
    </w:rPr>
  </w:style>
  <w:style w:type="character" w:customStyle="1" w:styleId="Titre3Car">
    <w:name w:val="Titre 3 Car"/>
    <w:basedOn w:val="Policepardfaut"/>
    <w:link w:val="Titre3"/>
    <w:rsid w:val="00D1214D"/>
    <w:rPr>
      <w:rFonts w:asciiTheme="majorHAnsi" w:eastAsia="Aptos" w:hAnsiTheme="majorHAnsi" w:cs="Arial"/>
      <w:bCs/>
      <w:i/>
      <w:kern w:val="2"/>
      <w:sz w:val="24"/>
      <w:szCs w:val="26"/>
      <w:lang w:eastAsia="en-US"/>
    </w:rPr>
  </w:style>
  <w:style w:type="paragraph" w:styleId="Paragraphedeliste">
    <w:name w:val="List Paragraph"/>
    <w:basedOn w:val="Normal"/>
    <w:uiPriority w:val="34"/>
    <w:qFormat/>
    <w:rsid w:val="004B0BC3"/>
    <w:pPr>
      <w:ind w:left="720"/>
      <w:contextualSpacing/>
    </w:pPr>
  </w:style>
  <w:style w:type="character" w:styleId="Lienhypertextesuivivisit">
    <w:name w:val="FollowedHyperlink"/>
    <w:basedOn w:val="Policepardfaut"/>
    <w:semiHidden/>
    <w:unhideWhenUsed/>
    <w:rsid w:val="004B0BC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journaldunet.fr/developpeur/developpement/1441159-axios-concevoir-une-requete-post-pour-renvoyer-les-donnees-d-un-formulaire/" TargetMode="External"/><Relationship Id="rId21" Type="http://schemas.openxmlformats.org/officeDocument/2006/relationships/diagramLayout" Target="diagrams/layout1.xm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vuejs.org/" TargetMode="External"/><Relationship Id="rId33" Type="http://schemas.openxmlformats.org/officeDocument/2006/relationships/hyperlink" Target="https://dev.to/hi_iam_chris/vuejs-part-11-sending-data-from-component-to-parent-4hn3"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diagramData" Target="diagrams/data1.xml"/><Relationship Id="rId29" Type="http://schemas.openxmlformats.org/officeDocument/2006/relationships/hyperlink" Target="https://codelynx.dev/posts/sleep-javascrip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microsoft.com/office/2007/relationships/diagramDrawing" Target="diagrams/drawing1.xml"/><Relationship Id="rId32" Type="http://schemas.openxmlformats.org/officeDocument/2006/relationships/hyperlink" Target="https://developer.mozilla.org/en-US/docs/Web/JavaScript/Reference/Statements/for...o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diagramColors" Target="diagrams/colors1.xml"/><Relationship Id="rId28" Type="http://schemas.openxmlformats.org/officeDocument/2006/relationships/hyperlink" Target="https://www.w3schools.com/"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hyperlink" Target="https://stackoverflow.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diagramQuickStyle" Target="diagrams/quickStyle1.xml"/><Relationship Id="rId27" Type="http://schemas.openxmlformats.org/officeDocument/2006/relationships/hyperlink" Target="https://developer.mozilla.org/" TargetMode="External"/><Relationship Id="rId30" Type="http://schemas.openxmlformats.org/officeDocument/2006/relationships/hyperlink" Target="https://strapi.io/blog/yup-validation-in-react-hook-form-a-complete-guide-with-examples"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05Modeles\Bureautique\Word\M-Projet-Nom-Rapport.dotx"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47918F-1221-49ED-9534-E114A2D3BB80}"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fr-CH"/>
        </a:p>
      </dgm:t>
    </dgm:pt>
    <dgm:pt modelId="{F3ADD979-F36A-4C4B-8CCF-E9DAC02438A7}">
      <dgm:prSet phldrT="[Texte]"/>
      <dgm:spPr/>
      <dgm:t>
        <a:bodyPr/>
        <a:lstStyle/>
        <a:p>
          <a:r>
            <a:rPr lang="fr-CH"/>
            <a:t>Balise script</a:t>
          </a:r>
        </a:p>
      </dgm:t>
    </dgm:pt>
    <dgm:pt modelId="{B9C1E89A-C2DA-4250-90F5-C08CAD350C35}" type="parTrans" cxnId="{6938D449-49D5-461D-91AE-2D5A8E3901B2}">
      <dgm:prSet/>
      <dgm:spPr/>
      <dgm:t>
        <a:bodyPr/>
        <a:lstStyle/>
        <a:p>
          <a:endParaRPr lang="fr-CH"/>
        </a:p>
      </dgm:t>
    </dgm:pt>
    <dgm:pt modelId="{995BA74A-DB80-4426-B09B-A85DB67E73FE}" type="sibTrans" cxnId="{6938D449-49D5-461D-91AE-2D5A8E3901B2}">
      <dgm:prSet/>
      <dgm:spPr/>
      <dgm:t>
        <a:bodyPr/>
        <a:lstStyle/>
        <a:p>
          <a:endParaRPr lang="fr-CH"/>
        </a:p>
      </dgm:t>
    </dgm:pt>
    <dgm:pt modelId="{4D3FC6AB-D33A-4E18-A830-35BF56415CF6}">
      <dgm:prSet phldrT="[Texte]"/>
      <dgm:spPr>
        <a:solidFill>
          <a:schemeClr val="accent2">
            <a:lumMod val="60000"/>
            <a:lumOff val="40000"/>
          </a:schemeClr>
        </a:solidFill>
      </dgm:spPr>
      <dgm:t>
        <a:bodyPr/>
        <a:lstStyle/>
        <a:p>
          <a:r>
            <a:rPr lang="fr-CH"/>
            <a:t>Import des relations</a:t>
          </a:r>
        </a:p>
      </dgm:t>
    </dgm:pt>
    <dgm:pt modelId="{68FBDA61-E5BE-4661-8F85-E44649A8179E}" type="parTrans" cxnId="{AF9A6925-0527-4F57-8F7B-E0CE2D3F10A6}">
      <dgm:prSet/>
      <dgm:spPr/>
      <dgm:t>
        <a:bodyPr/>
        <a:lstStyle/>
        <a:p>
          <a:endParaRPr lang="fr-CH"/>
        </a:p>
      </dgm:t>
    </dgm:pt>
    <dgm:pt modelId="{04DF41CC-EE13-4C24-BE11-CBE97E48DF7C}" type="sibTrans" cxnId="{AF9A6925-0527-4F57-8F7B-E0CE2D3F10A6}">
      <dgm:prSet/>
      <dgm:spPr/>
      <dgm:t>
        <a:bodyPr/>
        <a:lstStyle/>
        <a:p>
          <a:endParaRPr lang="fr-CH"/>
        </a:p>
      </dgm:t>
    </dgm:pt>
    <dgm:pt modelId="{8C832FDD-B275-4BB5-979A-9A179341CF0A}">
      <dgm:prSet phldrT="[Texte]"/>
      <dgm:spPr/>
      <dgm:t>
        <a:bodyPr/>
        <a:lstStyle/>
        <a:p>
          <a:r>
            <a:rPr lang="fr-CH"/>
            <a:t>Balise template</a:t>
          </a:r>
        </a:p>
      </dgm:t>
    </dgm:pt>
    <dgm:pt modelId="{429738AC-0DFD-487C-A130-77735DC5485E}" type="parTrans" cxnId="{FEC81FEC-FCAF-4326-9AC6-A3D0DF117E32}">
      <dgm:prSet/>
      <dgm:spPr/>
      <dgm:t>
        <a:bodyPr/>
        <a:lstStyle/>
        <a:p>
          <a:endParaRPr lang="fr-CH"/>
        </a:p>
      </dgm:t>
    </dgm:pt>
    <dgm:pt modelId="{91FB532C-083F-4610-BD77-E1B26F85337C}" type="sibTrans" cxnId="{FEC81FEC-FCAF-4326-9AC6-A3D0DF117E32}">
      <dgm:prSet/>
      <dgm:spPr/>
      <dgm:t>
        <a:bodyPr/>
        <a:lstStyle/>
        <a:p>
          <a:endParaRPr lang="fr-CH"/>
        </a:p>
      </dgm:t>
    </dgm:pt>
    <dgm:pt modelId="{1CFBC5AE-2073-4C77-8A0B-781DD03F39EA}">
      <dgm:prSet phldrT="[Texte]"/>
      <dgm:spPr>
        <a:solidFill>
          <a:schemeClr val="accent3">
            <a:lumMod val="60000"/>
            <a:lumOff val="40000"/>
          </a:schemeClr>
        </a:solidFill>
      </dgm:spPr>
      <dgm:t>
        <a:bodyPr/>
        <a:lstStyle/>
        <a:p>
          <a:r>
            <a:rPr lang="fr-CH"/>
            <a:t>Structure html-vue classique</a:t>
          </a:r>
        </a:p>
      </dgm:t>
    </dgm:pt>
    <dgm:pt modelId="{D7878471-C00B-4600-BA54-27C49B973FE3}" type="parTrans" cxnId="{EC5DF4F3-388A-4210-AC6C-1375459AE965}">
      <dgm:prSet/>
      <dgm:spPr/>
      <dgm:t>
        <a:bodyPr/>
        <a:lstStyle/>
        <a:p>
          <a:endParaRPr lang="fr-CH"/>
        </a:p>
      </dgm:t>
    </dgm:pt>
    <dgm:pt modelId="{55ACA7A8-CB2C-483F-A1C1-F0D8C7DF6335}" type="sibTrans" cxnId="{EC5DF4F3-388A-4210-AC6C-1375459AE965}">
      <dgm:prSet/>
      <dgm:spPr/>
      <dgm:t>
        <a:bodyPr/>
        <a:lstStyle/>
        <a:p>
          <a:endParaRPr lang="fr-CH"/>
        </a:p>
      </dgm:t>
    </dgm:pt>
    <dgm:pt modelId="{7E207ED7-3139-471E-94BC-CEDA0B78D22E}">
      <dgm:prSet phldrT="[Texte]"/>
      <dgm:spPr>
        <a:solidFill>
          <a:schemeClr val="accent2">
            <a:lumMod val="60000"/>
            <a:lumOff val="40000"/>
          </a:schemeClr>
        </a:solidFill>
      </dgm:spPr>
      <dgm:t>
        <a:bodyPr/>
        <a:lstStyle/>
        <a:p>
          <a:r>
            <a:rPr lang="fr-CH"/>
            <a:t>Définition des variables</a:t>
          </a:r>
        </a:p>
      </dgm:t>
    </dgm:pt>
    <dgm:pt modelId="{B8664590-8739-413F-9B67-6C7D6999AF98}" type="parTrans" cxnId="{F8E24904-C361-4B21-A58B-9D5BA313D8B3}">
      <dgm:prSet/>
      <dgm:spPr/>
      <dgm:t>
        <a:bodyPr/>
        <a:lstStyle/>
        <a:p>
          <a:endParaRPr lang="fr-CH"/>
        </a:p>
      </dgm:t>
    </dgm:pt>
    <dgm:pt modelId="{18561C5C-23E3-469A-BB7A-6AB6D3E36548}" type="sibTrans" cxnId="{F8E24904-C361-4B21-A58B-9D5BA313D8B3}">
      <dgm:prSet/>
      <dgm:spPr/>
      <dgm:t>
        <a:bodyPr/>
        <a:lstStyle/>
        <a:p>
          <a:endParaRPr lang="fr-CH"/>
        </a:p>
      </dgm:t>
    </dgm:pt>
    <dgm:pt modelId="{A43A3C62-6DC7-4326-AFDA-3529191E845B}">
      <dgm:prSet phldrT="[Texte]"/>
      <dgm:spPr>
        <a:solidFill>
          <a:schemeClr val="accent2">
            <a:lumMod val="60000"/>
            <a:lumOff val="40000"/>
          </a:schemeClr>
        </a:solidFill>
      </dgm:spPr>
      <dgm:t>
        <a:bodyPr/>
        <a:lstStyle/>
        <a:p>
          <a:r>
            <a:rPr lang="fr-CH"/>
            <a:t>Récupération des données</a:t>
          </a:r>
        </a:p>
      </dgm:t>
    </dgm:pt>
    <dgm:pt modelId="{20CA8757-56EA-4507-97EC-53FF1296182D}" type="parTrans" cxnId="{6A174BD2-9E62-42D7-9D01-4981ACEE7E54}">
      <dgm:prSet/>
      <dgm:spPr/>
      <dgm:t>
        <a:bodyPr/>
        <a:lstStyle/>
        <a:p>
          <a:endParaRPr lang="fr-CH"/>
        </a:p>
      </dgm:t>
    </dgm:pt>
    <dgm:pt modelId="{34575D59-7A01-44D4-BD40-656A5A77DE0B}" type="sibTrans" cxnId="{6A174BD2-9E62-42D7-9D01-4981ACEE7E54}">
      <dgm:prSet/>
      <dgm:spPr/>
      <dgm:t>
        <a:bodyPr/>
        <a:lstStyle/>
        <a:p>
          <a:endParaRPr lang="fr-CH"/>
        </a:p>
      </dgm:t>
    </dgm:pt>
    <dgm:pt modelId="{D92521CD-CCF4-4403-A00D-52E552AF562D}">
      <dgm:prSet phldrT="[Texte]"/>
      <dgm:spPr/>
      <dgm:t>
        <a:bodyPr/>
        <a:lstStyle/>
        <a:p>
          <a:r>
            <a:rPr lang="fr-CH"/>
            <a:t>Balise style</a:t>
          </a:r>
        </a:p>
      </dgm:t>
    </dgm:pt>
    <dgm:pt modelId="{EA5E2EA2-4D4F-4A8E-B65C-3C774C1ADC98}" type="parTrans" cxnId="{FF25398E-14C5-4E03-A0BF-ABA5FEE325D2}">
      <dgm:prSet/>
      <dgm:spPr/>
      <dgm:t>
        <a:bodyPr/>
        <a:lstStyle/>
        <a:p>
          <a:endParaRPr lang="fr-CH"/>
        </a:p>
      </dgm:t>
    </dgm:pt>
    <dgm:pt modelId="{EAA9D7CC-6397-482F-8564-5C652239B86E}" type="sibTrans" cxnId="{FF25398E-14C5-4E03-A0BF-ABA5FEE325D2}">
      <dgm:prSet/>
      <dgm:spPr/>
      <dgm:t>
        <a:bodyPr/>
        <a:lstStyle/>
        <a:p>
          <a:endParaRPr lang="fr-CH"/>
        </a:p>
      </dgm:t>
    </dgm:pt>
    <dgm:pt modelId="{96210D8A-284D-4C95-B27C-8AD03A8456A8}">
      <dgm:prSet phldrT="[Texte]"/>
      <dgm:spPr>
        <a:solidFill>
          <a:schemeClr val="accent4">
            <a:lumMod val="60000"/>
            <a:lumOff val="40000"/>
          </a:schemeClr>
        </a:solidFill>
      </dgm:spPr>
      <dgm:t>
        <a:bodyPr/>
        <a:lstStyle/>
        <a:p>
          <a:r>
            <a:rPr lang="fr-CH"/>
            <a:t>Contenu CSS classique uniquement pour cette page</a:t>
          </a:r>
        </a:p>
      </dgm:t>
    </dgm:pt>
    <dgm:pt modelId="{16F83D38-F149-47DE-BC9E-F6D92AB0BEE3}" type="parTrans" cxnId="{F9E964F4-B3A1-4D86-80A0-081CC647E776}">
      <dgm:prSet/>
      <dgm:spPr/>
      <dgm:t>
        <a:bodyPr/>
        <a:lstStyle/>
        <a:p>
          <a:endParaRPr lang="fr-CH"/>
        </a:p>
      </dgm:t>
    </dgm:pt>
    <dgm:pt modelId="{0E8D3653-215D-4671-B1E8-880731D8EAF9}" type="sibTrans" cxnId="{F9E964F4-B3A1-4D86-80A0-081CC647E776}">
      <dgm:prSet/>
      <dgm:spPr/>
      <dgm:t>
        <a:bodyPr/>
        <a:lstStyle/>
        <a:p>
          <a:endParaRPr lang="fr-CH"/>
        </a:p>
      </dgm:t>
    </dgm:pt>
    <dgm:pt modelId="{0CBFCFCC-9252-4685-9B44-3CF0B4EEA834}">
      <dgm:prSet phldrT="[Texte]"/>
      <dgm:spPr>
        <a:solidFill>
          <a:schemeClr val="accent2">
            <a:lumMod val="60000"/>
            <a:lumOff val="40000"/>
          </a:schemeClr>
        </a:solidFill>
      </dgm:spPr>
      <dgm:t>
        <a:bodyPr/>
        <a:lstStyle/>
        <a:p>
          <a:r>
            <a:rPr lang="fr-CH"/>
            <a:t>Autres fonctions utiles</a:t>
          </a:r>
        </a:p>
      </dgm:t>
    </dgm:pt>
    <dgm:pt modelId="{AF9B3814-4F33-4D36-B87E-87CE4D76AD11}" type="parTrans" cxnId="{8053637A-8C70-4970-B712-BE7FBA9D9368}">
      <dgm:prSet/>
      <dgm:spPr/>
    </dgm:pt>
    <dgm:pt modelId="{7E2242E6-DDF4-4B29-8BB1-E437471A1C6D}" type="sibTrans" cxnId="{8053637A-8C70-4970-B712-BE7FBA9D9368}">
      <dgm:prSet/>
      <dgm:spPr/>
    </dgm:pt>
    <dgm:pt modelId="{FC0E3EF0-BA64-47A0-8B0C-B566C7677269}" type="pres">
      <dgm:prSet presAssocID="{1D47918F-1221-49ED-9534-E114A2D3BB80}" presName="linear" presStyleCnt="0">
        <dgm:presLayoutVars>
          <dgm:animLvl val="lvl"/>
          <dgm:resizeHandles val="exact"/>
        </dgm:presLayoutVars>
      </dgm:prSet>
      <dgm:spPr/>
    </dgm:pt>
    <dgm:pt modelId="{AA1EBB1E-6A00-417A-85F0-02BA4329DDF4}" type="pres">
      <dgm:prSet presAssocID="{F3ADD979-F36A-4C4B-8CCF-E9DAC02438A7}" presName="parentText" presStyleLbl="node1" presStyleIdx="0" presStyleCnt="3">
        <dgm:presLayoutVars>
          <dgm:chMax val="0"/>
          <dgm:bulletEnabled val="1"/>
        </dgm:presLayoutVars>
      </dgm:prSet>
      <dgm:spPr/>
    </dgm:pt>
    <dgm:pt modelId="{618CDC0F-E491-4037-B5A8-25961A5E0F6C}" type="pres">
      <dgm:prSet presAssocID="{F3ADD979-F36A-4C4B-8CCF-E9DAC02438A7}" presName="childText" presStyleLbl="revTx" presStyleIdx="0" presStyleCnt="3">
        <dgm:presLayoutVars>
          <dgm:bulletEnabled val="1"/>
        </dgm:presLayoutVars>
      </dgm:prSet>
      <dgm:spPr/>
    </dgm:pt>
    <dgm:pt modelId="{DF8EFBC1-8106-41A2-9F0F-AA0D80CE8FA0}" type="pres">
      <dgm:prSet presAssocID="{8C832FDD-B275-4BB5-979A-9A179341CF0A}" presName="parentText" presStyleLbl="node1" presStyleIdx="1" presStyleCnt="3">
        <dgm:presLayoutVars>
          <dgm:chMax val="0"/>
          <dgm:bulletEnabled val="1"/>
        </dgm:presLayoutVars>
      </dgm:prSet>
      <dgm:spPr/>
    </dgm:pt>
    <dgm:pt modelId="{E280CB17-8AA2-4082-B995-4DAAB7B69652}" type="pres">
      <dgm:prSet presAssocID="{8C832FDD-B275-4BB5-979A-9A179341CF0A}" presName="childText" presStyleLbl="revTx" presStyleIdx="1" presStyleCnt="3">
        <dgm:presLayoutVars>
          <dgm:bulletEnabled val="1"/>
        </dgm:presLayoutVars>
      </dgm:prSet>
      <dgm:spPr/>
    </dgm:pt>
    <dgm:pt modelId="{6BB80E3F-8E56-4536-8DAF-7122D10B5E62}" type="pres">
      <dgm:prSet presAssocID="{D92521CD-CCF4-4403-A00D-52E552AF562D}" presName="parentText" presStyleLbl="node1" presStyleIdx="2" presStyleCnt="3">
        <dgm:presLayoutVars>
          <dgm:chMax val="0"/>
          <dgm:bulletEnabled val="1"/>
        </dgm:presLayoutVars>
      </dgm:prSet>
      <dgm:spPr/>
    </dgm:pt>
    <dgm:pt modelId="{41F80C25-E7B5-4A42-8F6B-BB6D574DDAF8}" type="pres">
      <dgm:prSet presAssocID="{D92521CD-CCF4-4403-A00D-52E552AF562D}" presName="childText" presStyleLbl="revTx" presStyleIdx="2" presStyleCnt="3">
        <dgm:presLayoutVars>
          <dgm:bulletEnabled val="1"/>
        </dgm:presLayoutVars>
      </dgm:prSet>
      <dgm:spPr/>
    </dgm:pt>
  </dgm:ptLst>
  <dgm:cxnLst>
    <dgm:cxn modelId="{F8E24904-C361-4B21-A58B-9D5BA313D8B3}" srcId="{F3ADD979-F36A-4C4B-8CCF-E9DAC02438A7}" destId="{7E207ED7-3139-471E-94BC-CEDA0B78D22E}" srcOrd="1" destOrd="0" parTransId="{B8664590-8739-413F-9B67-6C7D6999AF98}" sibTransId="{18561C5C-23E3-469A-BB7A-6AB6D3E36548}"/>
    <dgm:cxn modelId="{C47D3A1C-2B66-4419-A1EE-3B0AB6E24F8B}" type="presOf" srcId="{8C832FDD-B275-4BB5-979A-9A179341CF0A}" destId="{DF8EFBC1-8106-41A2-9F0F-AA0D80CE8FA0}" srcOrd="0" destOrd="0" presId="urn:microsoft.com/office/officeart/2005/8/layout/vList2"/>
    <dgm:cxn modelId="{AF9A6925-0527-4F57-8F7B-E0CE2D3F10A6}" srcId="{F3ADD979-F36A-4C4B-8CCF-E9DAC02438A7}" destId="{4D3FC6AB-D33A-4E18-A830-35BF56415CF6}" srcOrd="0" destOrd="0" parTransId="{68FBDA61-E5BE-4661-8F85-E44649A8179E}" sibTransId="{04DF41CC-EE13-4C24-BE11-CBE97E48DF7C}"/>
    <dgm:cxn modelId="{84F23733-9D28-4006-923E-7412E1A69CC1}" type="presOf" srcId="{A43A3C62-6DC7-4326-AFDA-3529191E845B}" destId="{618CDC0F-E491-4037-B5A8-25961A5E0F6C}" srcOrd="0" destOrd="2" presId="urn:microsoft.com/office/officeart/2005/8/layout/vList2"/>
    <dgm:cxn modelId="{6938D449-49D5-461D-91AE-2D5A8E3901B2}" srcId="{1D47918F-1221-49ED-9534-E114A2D3BB80}" destId="{F3ADD979-F36A-4C4B-8CCF-E9DAC02438A7}" srcOrd="0" destOrd="0" parTransId="{B9C1E89A-C2DA-4250-90F5-C08CAD350C35}" sibTransId="{995BA74A-DB80-4426-B09B-A85DB67E73FE}"/>
    <dgm:cxn modelId="{CDC2E86F-3B7A-4201-BCFE-D2B8C865248C}" type="presOf" srcId="{96210D8A-284D-4C95-B27C-8AD03A8456A8}" destId="{41F80C25-E7B5-4A42-8F6B-BB6D574DDAF8}" srcOrd="0" destOrd="0" presId="urn:microsoft.com/office/officeart/2005/8/layout/vList2"/>
    <dgm:cxn modelId="{B25D5B51-93E9-4CEA-9997-6933CDF40BEA}" type="presOf" srcId="{0CBFCFCC-9252-4685-9B44-3CF0B4EEA834}" destId="{618CDC0F-E491-4037-B5A8-25961A5E0F6C}" srcOrd="0" destOrd="3" presId="urn:microsoft.com/office/officeart/2005/8/layout/vList2"/>
    <dgm:cxn modelId="{8053637A-8C70-4970-B712-BE7FBA9D9368}" srcId="{F3ADD979-F36A-4C4B-8CCF-E9DAC02438A7}" destId="{0CBFCFCC-9252-4685-9B44-3CF0B4EEA834}" srcOrd="3" destOrd="0" parTransId="{AF9B3814-4F33-4D36-B87E-87CE4D76AD11}" sibTransId="{7E2242E6-DDF4-4B29-8BB1-E437471A1C6D}"/>
    <dgm:cxn modelId="{FF25398E-14C5-4E03-A0BF-ABA5FEE325D2}" srcId="{1D47918F-1221-49ED-9534-E114A2D3BB80}" destId="{D92521CD-CCF4-4403-A00D-52E552AF562D}" srcOrd="2" destOrd="0" parTransId="{EA5E2EA2-4D4F-4A8E-B65C-3C774C1ADC98}" sibTransId="{EAA9D7CC-6397-482F-8564-5C652239B86E}"/>
    <dgm:cxn modelId="{88B2C395-8F51-4177-B9C3-5B597C368F0B}" type="presOf" srcId="{7E207ED7-3139-471E-94BC-CEDA0B78D22E}" destId="{618CDC0F-E491-4037-B5A8-25961A5E0F6C}" srcOrd="0" destOrd="1" presId="urn:microsoft.com/office/officeart/2005/8/layout/vList2"/>
    <dgm:cxn modelId="{CB2C9FCF-F4E2-486E-B27F-0B455D335D8F}" type="presOf" srcId="{D92521CD-CCF4-4403-A00D-52E552AF562D}" destId="{6BB80E3F-8E56-4536-8DAF-7122D10B5E62}" srcOrd="0" destOrd="0" presId="urn:microsoft.com/office/officeart/2005/8/layout/vList2"/>
    <dgm:cxn modelId="{6A174BD2-9E62-42D7-9D01-4981ACEE7E54}" srcId="{F3ADD979-F36A-4C4B-8CCF-E9DAC02438A7}" destId="{A43A3C62-6DC7-4326-AFDA-3529191E845B}" srcOrd="2" destOrd="0" parTransId="{20CA8757-56EA-4507-97EC-53FF1296182D}" sibTransId="{34575D59-7A01-44D4-BD40-656A5A77DE0B}"/>
    <dgm:cxn modelId="{2E7EA0E5-BED5-4077-9209-68CADFB6F4EC}" type="presOf" srcId="{4D3FC6AB-D33A-4E18-A830-35BF56415CF6}" destId="{618CDC0F-E491-4037-B5A8-25961A5E0F6C}" srcOrd="0" destOrd="0" presId="urn:microsoft.com/office/officeart/2005/8/layout/vList2"/>
    <dgm:cxn modelId="{08C7A4EA-5BC7-4DC8-B963-3A249B2EF037}" type="presOf" srcId="{1D47918F-1221-49ED-9534-E114A2D3BB80}" destId="{FC0E3EF0-BA64-47A0-8B0C-B566C7677269}" srcOrd="0" destOrd="0" presId="urn:microsoft.com/office/officeart/2005/8/layout/vList2"/>
    <dgm:cxn modelId="{FEC81FEC-FCAF-4326-9AC6-A3D0DF117E32}" srcId="{1D47918F-1221-49ED-9534-E114A2D3BB80}" destId="{8C832FDD-B275-4BB5-979A-9A179341CF0A}" srcOrd="1" destOrd="0" parTransId="{429738AC-0DFD-487C-A130-77735DC5485E}" sibTransId="{91FB532C-083F-4610-BD77-E1B26F85337C}"/>
    <dgm:cxn modelId="{E51F42F2-1ED3-4F2A-B525-762ABED71E33}" type="presOf" srcId="{1CFBC5AE-2073-4C77-8A0B-781DD03F39EA}" destId="{E280CB17-8AA2-4082-B995-4DAAB7B69652}" srcOrd="0" destOrd="0" presId="urn:microsoft.com/office/officeart/2005/8/layout/vList2"/>
    <dgm:cxn modelId="{EC5DF4F3-388A-4210-AC6C-1375459AE965}" srcId="{8C832FDD-B275-4BB5-979A-9A179341CF0A}" destId="{1CFBC5AE-2073-4C77-8A0B-781DD03F39EA}" srcOrd="0" destOrd="0" parTransId="{D7878471-C00B-4600-BA54-27C49B973FE3}" sibTransId="{55ACA7A8-CB2C-483F-A1C1-F0D8C7DF6335}"/>
    <dgm:cxn modelId="{F9E964F4-B3A1-4D86-80A0-081CC647E776}" srcId="{D92521CD-CCF4-4403-A00D-52E552AF562D}" destId="{96210D8A-284D-4C95-B27C-8AD03A8456A8}" srcOrd="0" destOrd="0" parTransId="{16F83D38-F149-47DE-BC9E-F6D92AB0BEE3}" sibTransId="{0E8D3653-215D-4671-B1E8-880731D8EAF9}"/>
    <dgm:cxn modelId="{D1E854FD-7A50-4C3D-B165-C73B4B83E71C}" type="presOf" srcId="{F3ADD979-F36A-4C4B-8CCF-E9DAC02438A7}" destId="{AA1EBB1E-6A00-417A-85F0-02BA4329DDF4}" srcOrd="0" destOrd="0" presId="urn:microsoft.com/office/officeart/2005/8/layout/vList2"/>
    <dgm:cxn modelId="{4254D952-5666-43A1-97DA-97E72D0DECA5}" type="presParOf" srcId="{FC0E3EF0-BA64-47A0-8B0C-B566C7677269}" destId="{AA1EBB1E-6A00-417A-85F0-02BA4329DDF4}" srcOrd="0" destOrd="0" presId="urn:microsoft.com/office/officeart/2005/8/layout/vList2"/>
    <dgm:cxn modelId="{335100B2-CCF0-4611-8AC5-9F9592611604}" type="presParOf" srcId="{FC0E3EF0-BA64-47A0-8B0C-B566C7677269}" destId="{618CDC0F-E491-4037-B5A8-25961A5E0F6C}" srcOrd="1" destOrd="0" presId="urn:microsoft.com/office/officeart/2005/8/layout/vList2"/>
    <dgm:cxn modelId="{C805B1B7-2A14-4234-B974-1AD043817D9B}" type="presParOf" srcId="{FC0E3EF0-BA64-47A0-8B0C-B566C7677269}" destId="{DF8EFBC1-8106-41A2-9F0F-AA0D80CE8FA0}" srcOrd="2" destOrd="0" presId="urn:microsoft.com/office/officeart/2005/8/layout/vList2"/>
    <dgm:cxn modelId="{2D75C4F5-2BF6-49A9-986A-7DB8279DC78E}" type="presParOf" srcId="{FC0E3EF0-BA64-47A0-8B0C-B566C7677269}" destId="{E280CB17-8AA2-4082-B995-4DAAB7B69652}" srcOrd="3" destOrd="0" presId="urn:microsoft.com/office/officeart/2005/8/layout/vList2"/>
    <dgm:cxn modelId="{A752E52C-D69F-4560-A835-E051E89B1BF3}" type="presParOf" srcId="{FC0E3EF0-BA64-47A0-8B0C-B566C7677269}" destId="{6BB80E3F-8E56-4536-8DAF-7122D10B5E62}" srcOrd="4" destOrd="0" presId="urn:microsoft.com/office/officeart/2005/8/layout/vList2"/>
    <dgm:cxn modelId="{F6EB6449-AB37-4A79-BCD9-819919F0A1B8}" type="presParOf" srcId="{FC0E3EF0-BA64-47A0-8B0C-B566C7677269}" destId="{41F80C25-E7B5-4A42-8F6B-BB6D574DDAF8}" srcOrd="5" destOrd="0" presId="urn:microsoft.com/office/officeart/2005/8/layout/vList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A1EBB1E-6A00-417A-85F0-02BA4329DDF4}">
      <dsp:nvSpPr>
        <dsp:cNvPr id="0" name=""/>
        <dsp:cNvSpPr/>
      </dsp:nvSpPr>
      <dsp:spPr>
        <a:xfrm>
          <a:off x="0" y="80865"/>
          <a:ext cx="5486400" cy="455715"/>
        </a:xfrm>
        <a:prstGeom prst="roundRect">
          <a:avLst/>
        </a:prstGeom>
        <a:solidFill>
          <a:schemeClr val="accent2">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fr-CH" sz="1900" kern="1200"/>
            <a:t>Balise script</a:t>
          </a:r>
        </a:p>
      </dsp:txBody>
      <dsp:txXfrm>
        <a:off x="22246" y="103111"/>
        <a:ext cx="5441908" cy="411223"/>
      </dsp:txXfrm>
    </dsp:sp>
    <dsp:sp modelId="{618CDC0F-E491-4037-B5A8-25961A5E0F6C}">
      <dsp:nvSpPr>
        <dsp:cNvPr id="0" name=""/>
        <dsp:cNvSpPr/>
      </dsp:nvSpPr>
      <dsp:spPr>
        <a:xfrm>
          <a:off x="0" y="536580"/>
          <a:ext cx="5486400" cy="1042245"/>
        </a:xfrm>
        <a:prstGeom prst="rect">
          <a:avLst/>
        </a:prstGeom>
        <a:solidFill>
          <a:schemeClr val="accent2">
            <a:lumMod val="60000"/>
            <a:lumOff val="4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fr-CH" sz="1500" kern="1200"/>
            <a:t>Import des relations</a:t>
          </a:r>
        </a:p>
        <a:p>
          <a:pPr marL="114300" lvl="1" indent="-114300" algn="l" defTabSz="666750">
            <a:lnSpc>
              <a:spcPct val="90000"/>
            </a:lnSpc>
            <a:spcBef>
              <a:spcPct val="0"/>
            </a:spcBef>
            <a:spcAft>
              <a:spcPct val="20000"/>
            </a:spcAft>
            <a:buChar char="•"/>
          </a:pPr>
          <a:r>
            <a:rPr lang="fr-CH" sz="1500" kern="1200"/>
            <a:t>Définition des variables</a:t>
          </a:r>
        </a:p>
        <a:p>
          <a:pPr marL="114300" lvl="1" indent="-114300" algn="l" defTabSz="666750">
            <a:lnSpc>
              <a:spcPct val="90000"/>
            </a:lnSpc>
            <a:spcBef>
              <a:spcPct val="0"/>
            </a:spcBef>
            <a:spcAft>
              <a:spcPct val="20000"/>
            </a:spcAft>
            <a:buChar char="•"/>
          </a:pPr>
          <a:r>
            <a:rPr lang="fr-CH" sz="1500" kern="1200"/>
            <a:t>Récupération des données</a:t>
          </a:r>
        </a:p>
        <a:p>
          <a:pPr marL="114300" lvl="1" indent="-114300" algn="l" defTabSz="666750">
            <a:lnSpc>
              <a:spcPct val="90000"/>
            </a:lnSpc>
            <a:spcBef>
              <a:spcPct val="0"/>
            </a:spcBef>
            <a:spcAft>
              <a:spcPct val="20000"/>
            </a:spcAft>
            <a:buChar char="•"/>
          </a:pPr>
          <a:r>
            <a:rPr lang="fr-CH" sz="1500" kern="1200"/>
            <a:t>Autres fonctions utiles</a:t>
          </a:r>
        </a:p>
      </dsp:txBody>
      <dsp:txXfrm>
        <a:off x="0" y="536580"/>
        <a:ext cx="5486400" cy="1042245"/>
      </dsp:txXfrm>
    </dsp:sp>
    <dsp:sp modelId="{DF8EFBC1-8106-41A2-9F0F-AA0D80CE8FA0}">
      <dsp:nvSpPr>
        <dsp:cNvPr id="0" name=""/>
        <dsp:cNvSpPr/>
      </dsp:nvSpPr>
      <dsp:spPr>
        <a:xfrm>
          <a:off x="0" y="1578825"/>
          <a:ext cx="5486400" cy="455715"/>
        </a:xfrm>
        <a:prstGeom prst="roundRect">
          <a:avLst/>
        </a:prstGeom>
        <a:solidFill>
          <a:schemeClr val="accent3">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fr-CH" sz="1900" kern="1200"/>
            <a:t>Balise template</a:t>
          </a:r>
        </a:p>
      </dsp:txBody>
      <dsp:txXfrm>
        <a:off x="22246" y="1601071"/>
        <a:ext cx="5441908" cy="411223"/>
      </dsp:txXfrm>
    </dsp:sp>
    <dsp:sp modelId="{E280CB17-8AA2-4082-B995-4DAAB7B69652}">
      <dsp:nvSpPr>
        <dsp:cNvPr id="0" name=""/>
        <dsp:cNvSpPr/>
      </dsp:nvSpPr>
      <dsp:spPr>
        <a:xfrm>
          <a:off x="0" y="2034540"/>
          <a:ext cx="5486400" cy="314640"/>
        </a:xfrm>
        <a:prstGeom prst="rect">
          <a:avLst/>
        </a:prstGeom>
        <a:solidFill>
          <a:schemeClr val="accent3">
            <a:lumMod val="60000"/>
            <a:lumOff val="4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fr-CH" sz="1500" kern="1200"/>
            <a:t>Structure html-vue classique</a:t>
          </a:r>
        </a:p>
      </dsp:txBody>
      <dsp:txXfrm>
        <a:off x="0" y="2034540"/>
        <a:ext cx="5486400" cy="314640"/>
      </dsp:txXfrm>
    </dsp:sp>
    <dsp:sp modelId="{6BB80E3F-8E56-4536-8DAF-7122D10B5E62}">
      <dsp:nvSpPr>
        <dsp:cNvPr id="0" name=""/>
        <dsp:cNvSpPr/>
      </dsp:nvSpPr>
      <dsp:spPr>
        <a:xfrm>
          <a:off x="0" y="2349180"/>
          <a:ext cx="5486400" cy="455715"/>
        </a:xfrm>
        <a:prstGeom prst="roundRect">
          <a:avLst/>
        </a:prstGeom>
        <a:solidFill>
          <a:schemeClr val="accent4">
            <a:hueOff val="0"/>
            <a:satOff val="0"/>
            <a:lumOff val="0"/>
            <a:alphaOff val="0"/>
          </a:schemeClr>
        </a:solidFill>
        <a:ln w="15875"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72390" rIns="72390" bIns="72390" numCol="1" spcCol="1270" anchor="ctr" anchorCtr="0">
          <a:noAutofit/>
        </a:bodyPr>
        <a:lstStyle/>
        <a:p>
          <a:pPr marL="0" lvl="0" indent="0" algn="l" defTabSz="844550">
            <a:lnSpc>
              <a:spcPct val="90000"/>
            </a:lnSpc>
            <a:spcBef>
              <a:spcPct val="0"/>
            </a:spcBef>
            <a:spcAft>
              <a:spcPct val="35000"/>
            </a:spcAft>
            <a:buNone/>
          </a:pPr>
          <a:r>
            <a:rPr lang="fr-CH" sz="1900" kern="1200"/>
            <a:t>Balise style</a:t>
          </a:r>
        </a:p>
      </dsp:txBody>
      <dsp:txXfrm>
        <a:off x="22246" y="2371426"/>
        <a:ext cx="5441908" cy="411223"/>
      </dsp:txXfrm>
    </dsp:sp>
    <dsp:sp modelId="{41F80C25-E7B5-4A42-8F6B-BB6D574DDAF8}">
      <dsp:nvSpPr>
        <dsp:cNvPr id="0" name=""/>
        <dsp:cNvSpPr/>
      </dsp:nvSpPr>
      <dsp:spPr>
        <a:xfrm>
          <a:off x="0" y="2804895"/>
          <a:ext cx="5486400" cy="314640"/>
        </a:xfrm>
        <a:prstGeom prst="rect">
          <a:avLst/>
        </a:prstGeom>
        <a:solidFill>
          <a:schemeClr val="accent4">
            <a:lumMod val="60000"/>
            <a:lumOff val="40000"/>
          </a:schemeClr>
        </a:solidFill>
        <a:ln>
          <a:noFill/>
        </a:ln>
        <a:effectLst/>
      </dsp:spPr>
      <dsp:style>
        <a:lnRef idx="0">
          <a:scrgbClr r="0" g="0" b="0"/>
        </a:lnRef>
        <a:fillRef idx="0">
          <a:scrgbClr r="0" g="0" b="0"/>
        </a:fillRef>
        <a:effectRef idx="0">
          <a:scrgbClr r="0" g="0" b="0"/>
        </a:effectRef>
        <a:fontRef idx="minor"/>
      </dsp:style>
      <dsp:txBody>
        <a:bodyPr spcFirstLastPara="0" vert="horz" wrap="square" lIns="174193" tIns="24130" rIns="135128" bIns="24130" numCol="1" spcCol="1270" anchor="t" anchorCtr="0">
          <a:noAutofit/>
        </a:bodyPr>
        <a:lstStyle/>
        <a:p>
          <a:pPr marL="114300" lvl="1" indent="-114300" algn="l" defTabSz="666750">
            <a:lnSpc>
              <a:spcPct val="90000"/>
            </a:lnSpc>
            <a:spcBef>
              <a:spcPct val="0"/>
            </a:spcBef>
            <a:spcAft>
              <a:spcPct val="20000"/>
            </a:spcAft>
            <a:buChar char="•"/>
          </a:pPr>
          <a:r>
            <a:rPr lang="fr-CH" sz="1500" kern="1200"/>
            <a:t>Contenu CSS classique uniquement pour cette page</a:t>
          </a:r>
        </a:p>
      </dsp:txBody>
      <dsp:txXfrm>
        <a:off x="0" y="2804895"/>
        <a:ext cx="5486400" cy="31464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cccc220-c6b9-4076-850d-f5e42563a5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692D16FABC7649A0E0051487714BFF" ma:contentTypeVersion="13" ma:contentTypeDescription="Crée un document." ma:contentTypeScope="" ma:versionID="d580974577d54f77b050011ab0ca7b37">
  <xsd:schema xmlns:xsd="http://www.w3.org/2001/XMLSchema" xmlns:xs="http://www.w3.org/2001/XMLSchema" xmlns:p="http://schemas.microsoft.com/office/2006/metadata/properties" xmlns:ns3="fcccc220-c6b9-4076-850d-f5e42563a571" xmlns:ns4="e7f151b8-51d7-4647-8ad5-935b9ffd0765" targetNamespace="http://schemas.microsoft.com/office/2006/metadata/properties" ma:root="true" ma:fieldsID="eba9b1b3bcdc523b848aa18b7760cd61" ns3:_="" ns4:_="">
    <xsd:import namespace="fcccc220-c6b9-4076-850d-f5e42563a571"/>
    <xsd:import namespace="e7f151b8-51d7-4647-8ad5-935b9ffd076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ccc220-c6b9-4076-850d-f5e42563a5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f151b8-51d7-4647-8ad5-935b9ffd0765"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SharingHintHash" ma:index="15" nillable="true" ma:displayName="Partage du hachage d’indicateu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fcccc220-c6b9-4076-850d-f5e42563a571"/>
  </ds:schemaRefs>
</ds:datastoreItem>
</file>

<file path=customXml/itemProps2.xml><?xml version="1.0" encoding="utf-8"?>
<ds:datastoreItem xmlns:ds="http://schemas.openxmlformats.org/officeDocument/2006/customXml" ds:itemID="{6C3F7A66-EDE3-46FD-83EB-3C265E5D2669}">
  <ds:schemaRefs>
    <ds:schemaRef ds:uri="http://schemas.microsoft.com/sharepoint/v3/contenttype/forms"/>
  </ds:schemaRefs>
</ds:datastoreItem>
</file>

<file path=customXml/itemProps3.xml><?xml version="1.0" encoding="utf-8"?>
<ds:datastoreItem xmlns:ds="http://schemas.openxmlformats.org/officeDocument/2006/customXml" ds:itemID="{2AD837F3-D3CE-4870-8BAE-103DF5705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ccc220-c6b9-4076-850d-f5e42563a571"/>
    <ds:schemaRef ds:uri="e7f151b8-51d7-4647-8ad5-935b9ffd0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8921BA-CD18-4CDB-89DC-F2A184765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M-Projet-Nom-Rapport.dotx</Template>
  <TotalTime>6</TotalTime>
  <Pages>12</Pages>
  <Words>1924</Words>
  <Characters>10583</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12483</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Néo Darbellay;Jonathan Junod</dc:creator>
  <cp:lastModifiedBy>Jonathan Junod</cp:lastModifiedBy>
  <cp:revision>3</cp:revision>
  <cp:lastPrinted>2009-09-04T13:21:00Z</cp:lastPrinted>
  <dcterms:created xsi:type="dcterms:W3CDTF">2026-03-11T10:05:00Z</dcterms:created>
  <dcterms:modified xsi:type="dcterms:W3CDTF">2026-03-11T10:10:00Z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0x010100E8692D16FABC7649A0E0051487714BFF</vt:lpwstr>
  </property>
</Properties>
</file>